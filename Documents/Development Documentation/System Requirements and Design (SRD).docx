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eastAsia="nb-NO"/>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r>
        <w:t xml:space="preserve">Table </w:t>
      </w:r>
      <w:fldSimple w:instr=" SEQ Table \* ARABIC ">
        <w:r w:rsidR="00422C7E">
          <w:rPr>
            <w:noProof/>
          </w:rPr>
          <w:t>1</w:t>
        </w:r>
      </w:fldSimple>
      <w:r>
        <w:t>: Document version control</w:t>
      </w:r>
      <w:bookmarkEnd w:id="1"/>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1636A0"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1636A0"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766153"/>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766154"/>
      <w:r w:rsidRPr="00412C3D">
        <w:rPr>
          <w:lang w:val="en-US"/>
        </w:rPr>
        <w:lastRenderedPageBreak/>
        <w:t>Table Of Contents</w:t>
      </w:r>
      <w:bookmarkEnd w:id="4"/>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3BC67E4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Pr="00530DB1">
        <w:rPr>
          <w:noProof/>
          <w:lang w:val="en-US"/>
        </w:rPr>
        <w:t>Data Communication Between Modules</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5" w:name="_Toc474766155"/>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6" w:name="_Toc474766156"/>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7" w:name="_Toc474766157"/>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8" w:name="_Toc474766158"/>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9" w:name="_Toc474766159"/>
      <w:r>
        <w:rPr>
          <w:lang w:val="en-US"/>
        </w:rPr>
        <w:lastRenderedPageBreak/>
        <w:t>System Overview</w:t>
      </w:r>
      <w:bookmarkEnd w:id="9"/>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eastAsia="nb-NO"/>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469FF763" w:rsidR="003A15BB" w:rsidRPr="00AB6996" w:rsidRDefault="001D0EA2" w:rsidP="001D0EA2">
      <w:pPr>
        <w:pStyle w:val="Caption"/>
        <w:jc w:val="center"/>
        <w:rPr>
          <w:lang w:val="en-US"/>
        </w:rPr>
      </w:pPr>
      <w:bookmarkStart w:id="10" w:name="_Ref473032196"/>
      <w:r w:rsidRPr="00AB6996">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1</w:t>
      </w:r>
      <w:r w:rsidR="009E6D53">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1" w:name="_Ref473705980"/>
      <w:bookmarkStart w:id="12" w:name="_Ref473705983"/>
      <w:bookmarkStart w:id="13" w:name="_Toc474766160"/>
      <w:r>
        <w:t>Module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Data Communication Between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4" w:name="_Toc474766161"/>
      <w:r>
        <w:rPr>
          <w:lang w:val="en-US"/>
        </w:rPr>
        <w:t>Computer</w:t>
      </w:r>
      <w:bookmarkEnd w:id="14"/>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5" w:name="_Toc474766162"/>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422C7E">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6" w:name="_Toc474766163"/>
      <w:r>
        <w:rPr>
          <w:lang w:val="en-US"/>
        </w:rPr>
        <w:t>Reading Terminal</w:t>
      </w:r>
      <w:bookmarkEnd w:id="16"/>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7" w:name="_Toc474766164"/>
      <w:r>
        <w:rPr>
          <w:lang w:val="en-US"/>
        </w:rPr>
        <w:t>Arduino Microcontroller</w:t>
      </w:r>
      <w:bookmarkEnd w:id="17"/>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8" w:name="_Toc474766165"/>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9" w:name="_Toc474766166"/>
      <w:r>
        <w:rPr>
          <w:lang w:val="en-US"/>
        </w:rPr>
        <w:t>RFID Tag</w:t>
      </w:r>
      <w:bookmarkEnd w:id="19"/>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0" w:name="_Toc474766167"/>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eastAsia="nb-NO"/>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5A7093E2" w:rsidR="00A60245" w:rsidRPr="005D3627" w:rsidRDefault="00443E58" w:rsidP="00443E58">
      <w:pPr>
        <w:pStyle w:val="Caption"/>
        <w:jc w:val="center"/>
        <w:rPr>
          <w:lang w:val="en-US"/>
        </w:rPr>
      </w:pPr>
      <w:bookmarkStart w:id="21" w:name="_Ref473638570"/>
      <w:r w:rsidRPr="005D3627">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2</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5D3627">
        <w:rPr>
          <w:lang w:val="en-US"/>
        </w:rPr>
        <w:t>: Detailed System Flow</w:t>
      </w:r>
      <w:bookmarkEnd w:id="21"/>
    </w:p>
    <w:p w14:paraId="46035A4F" w14:textId="136891B3" w:rsidR="009F2C53" w:rsidRDefault="009F2C53" w:rsidP="009F2C53">
      <w:pPr>
        <w:pStyle w:val="Heading1"/>
        <w:rPr>
          <w:lang w:val="en-US"/>
        </w:rPr>
      </w:pPr>
      <w:bookmarkStart w:id="22" w:name="_Toc474766168"/>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3" w:name="_Ref474521889"/>
      <w:bookmarkStart w:id="24" w:name="_Ref474521893"/>
      <w:bookmarkStart w:id="25" w:name="_Toc474766169"/>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6" w:name="_Toc474766170"/>
      <w:r>
        <w:rPr>
          <w:lang w:val="en-US"/>
        </w:rPr>
        <w:t>System</w:t>
      </w:r>
      <w:bookmarkEnd w:id="26"/>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7" w:name="_Toc474766171"/>
      <w:r>
        <w:rPr>
          <w:lang w:val="en-US"/>
        </w:rPr>
        <w:t>Client</w:t>
      </w:r>
      <w:bookmarkEnd w:id="27"/>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8" w:name="_Toc474766172"/>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9" w:name="_Toc474766173"/>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0" w:name="_Toc474766174"/>
      <w:r>
        <w:lastRenderedPageBreak/>
        <w:t>Host</w:t>
      </w:r>
      <w:bookmarkEnd w:id="30"/>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1" w:name="_Toc474766175"/>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2" w:name="_Toc474766176"/>
      <w:r>
        <w:rPr>
          <w:lang w:val="en-US" w:eastAsia="nb-NO"/>
        </w:rPr>
        <w:t>Course</w:t>
      </w:r>
      <w:bookmarkEnd w:id="32"/>
    </w:p>
    <w:p w14:paraId="4E2E56BA" w14:textId="3DD6F04D" w:rsidR="007C169C" w:rsidRDefault="007C169C" w:rsidP="007C169C">
      <w:pPr>
        <w:rPr>
          <w:lang w:val="en-US" w:eastAsia="nb-NO"/>
        </w:rPr>
      </w:pPr>
      <w:r>
        <w:rPr>
          <w:lang w:val="en-US" w:eastAsia="nb-NO"/>
        </w:rPr>
        <w:t>A course is defined as a collection of appointment</w:t>
      </w:r>
      <w:r w:rsidR="00734300">
        <w:rPr>
          <w:lang w:val="en-US" w:eastAsia="nb-NO"/>
        </w:rPr>
        <w:t>s</w:t>
      </w:r>
      <w:r>
        <w:rPr>
          <w:lang w:val="en-US" w:eastAsia="nb-NO"/>
        </w:rPr>
        <w:t xml:space="preserve">, and allows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3" w:name="_Toc474766177"/>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4" w:name="_Toc474766178"/>
      <w:r>
        <w:rPr>
          <w:lang w:val="en-US"/>
        </w:rPr>
        <w:t>Non-F</w:t>
      </w:r>
      <w:r w:rsidR="009F2C53">
        <w:rPr>
          <w:lang w:val="en-US"/>
        </w:rPr>
        <w:t>unctional Requirements</w:t>
      </w:r>
      <w:bookmarkEnd w:id="34"/>
    </w:p>
    <w:p w14:paraId="45C5DB02" w14:textId="3B831295" w:rsidR="00220115" w:rsidRDefault="004A37FF" w:rsidP="00220115">
      <w:pPr>
        <w:rPr>
          <w:lang w:val="en-US"/>
        </w:rPr>
      </w:pPr>
      <w:r>
        <w:rPr>
          <w:lang w:val="en-US"/>
        </w:rPr>
        <w:t>These requirements are related to performance and convenience, and are equally subject to testing.</w:t>
      </w:r>
      <w:r w:rsidR="002C1AAC">
        <w:rPr>
          <w:lang w:val="en-US"/>
        </w:rPr>
        <w:t xml:space="preserve"> They can at a later date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5" w:name="_Toc474766179"/>
      <w:r>
        <w:rPr>
          <w:lang w:val="en-US"/>
        </w:rPr>
        <w:t xml:space="preserve">Graphical </w:t>
      </w:r>
      <w:r w:rsidR="00441193">
        <w:rPr>
          <w:lang w:val="en-US"/>
        </w:rPr>
        <w:t>User Interface Specification</w:t>
      </w:r>
      <w:bookmarkEnd w:id="35"/>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6" w:name="_Ref474845540"/>
      <w:r>
        <w:rPr>
          <w:lang w:val="en-US"/>
        </w:rPr>
        <w:t>Non-client specific</w:t>
      </w:r>
      <w:r w:rsidR="00C7372B">
        <w:rPr>
          <w:lang w:val="en-US"/>
        </w:rPr>
        <w:t xml:space="preserve"> GUI</w:t>
      </w:r>
      <w:bookmarkEnd w:id="36"/>
    </w:p>
    <w:p w14:paraId="4C69833B" w14:textId="300D2D36" w:rsidR="00C7372B" w:rsidRDefault="00C7372B" w:rsidP="00C7372B">
      <w:pPr>
        <w:rPr>
          <w:lang w:val="en-US"/>
        </w:rPr>
      </w:pPr>
      <w:r>
        <w:rPr>
          <w:lang w:val="en-US"/>
        </w:rPr>
        <w:t xml:space="preserve">The following drafted UI pages is pages </w:t>
      </w:r>
      <w:r w:rsidR="00036FEC">
        <w:rPr>
          <w:lang w:val="en-US"/>
        </w:rPr>
        <w:t>that anyone entering the checkpoint systems webpages will have access to.</w:t>
      </w:r>
      <w:r>
        <w:rPr>
          <w:lang w:val="en-US"/>
        </w:rPr>
        <w:t xml:space="preserve"> </w:t>
      </w:r>
    </w:p>
    <w:p w14:paraId="50206314" w14:textId="77E11420"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Pr="00542D01">
        <w:rPr>
          <w:lang w:val="en-US"/>
        </w:rPr>
        <w:t xml:space="preserve">Figure </w:t>
      </w:r>
      <w:r>
        <w:rPr>
          <w:noProof/>
          <w:lang w:val="en-US"/>
        </w:rPr>
        <w:t>3</w:t>
      </w:r>
      <w:r>
        <w:rPr>
          <w:lang w:val="en-US"/>
        </w:rPr>
        <w:noBreakHyphen/>
      </w:r>
      <w:r>
        <w:rPr>
          <w:noProof/>
          <w:lang w:val="en-US"/>
        </w:rPr>
        <w:t>1</w:t>
      </w:r>
      <w:r>
        <w:rPr>
          <w:lang w:val="en-US"/>
        </w:rPr>
        <w:fldChar w:fldCharType="end"/>
      </w:r>
      <w:r>
        <w:rPr>
          <w:lang w:val="en-US"/>
        </w:rPr>
        <w:t xml:space="preserve"> shows the homepage of the</w:t>
      </w:r>
      <w:r w:rsidR="00EC4280">
        <w:rPr>
          <w:lang w:val="en-US"/>
        </w:rPr>
        <w:t xml:space="preserve"> C</w:t>
      </w:r>
      <w:r>
        <w:rPr>
          <w:lang w:val="en-US"/>
        </w:rPr>
        <w:t>heckpoint system. From here one</w:t>
      </w:r>
      <w:r w:rsidR="00AC134E">
        <w:rPr>
          <w:lang w:val="en-US"/>
        </w:rPr>
        <w:t xml:space="preserve"> gets access to: the l</w:t>
      </w:r>
      <w:r>
        <w:rPr>
          <w:lang w:val="en-US"/>
        </w:rPr>
        <w:t>og in</w:t>
      </w:r>
      <w:r w:rsidR="00AC134E">
        <w:rPr>
          <w:lang w:val="en-US"/>
        </w:rPr>
        <w:t xml:space="preserve"> or</w:t>
      </w:r>
      <w:r>
        <w:rPr>
          <w:lang w:val="en-US"/>
        </w:rPr>
        <w:t xml:space="preserve"> reg</w:t>
      </w:r>
      <w:r w:rsidR="00EC4280">
        <w:rPr>
          <w:lang w:val="en-US"/>
        </w:rPr>
        <w:t>ister</w:t>
      </w:r>
      <w:r w:rsidR="00AC134E">
        <w:rPr>
          <w:lang w:val="en-US"/>
        </w:rPr>
        <w:t xml:space="preserve"> page</w:t>
      </w:r>
      <w:r w:rsidR="00EC4280">
        <w:rPr>
          <w:lang w:val="en-US"/>
        </w:rPr>
        <w:t>, read about the latest</w:t>
      </w:r>
      <w:r>
        <w:rPr>
          <w:lang w:val="en-US"/>
        </w:rPr>
        <w:t xml:space="preserve"> features, contact information and read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eastAsia="nb-NO"/>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1CA66E46" w:rsidR="00542D01" w:rsidRDefault="00542D01" w:rsidP="00542D01">
      <w:pPr>
        <w:pStyle w:val="Caption"/>
        <w:jc w:val="center"/>
        <w:rPr>
          <w:noProof/>
          <w:lang w:val="en-US"/>
        </w:rPr>
      </w:pPr>
      <w:bookmarkStart w:id="37" w:name="_Ref474846515"/>
      <w:bookmarkStart w:id="38" w:name="_Ref474846621"/>
      <w:r w:rsidRPr="00542D01">
        <w:rPr>
          <w:lang w:val="en-US"/>
        </w:rPr>
        <w:t xml:space="preserve">Figure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1</w:t>
      </w:r>
      <w:r w:rsidR="001A2670">
        <w:rPr>
          <w:lang w:val="en-US"/>
        </w:rPr>
        <w:fldChar w:fldCharType="end"/>
      </w:r>
      <w:bookmarkEnd w:id="38"/>
      <w:r w:rsidRPr="00542D01">
        <w:rPr>
          <w:noProof/>
          <w:lang w:val="en-US"/>
        </w:rPr>
        <w:t xml:space="preserve"> : Draft of home page</w:t>
      </w:r>
      <w:bookmarkEnd w:id="37"/>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0680B2AA"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Pr="00872097">
        <w:rPr>
          <w:lang w:val="en-US"/>
        </w:rPr>
        <w:t xml:space="preserve">Figure </w:t>
      </w:r>
      <w:r>
        <w:rPr>
          <w:noProof/>
          <w:lang w:val="en-US"/>
        </w:rPr>
        <w:t>3</w:t>
      </w:r>
      <w:r>
        <w:rPr>
          <w:lang w:val="en-US"/>
        </w:rPr>
        <w:noBreakHyphen/>
      </w:r>
      <w:r>
        <w:rPr>
          <w:noProof/>
          <w:lang w:val="en-US"/>
        </w:rPr>
        <w:t>2</w:t>
      </w:r>
      <w:r>
        <w:rPr>
          <w:lang w:val="en-US"/>
        </w:rPr>
        <w:fldChar w:fldCharType="end"/>
      </w:r>
      <w:r>
        <w:rPr>
          <w:lang w:val="en-US"/>
        </w:rPr>
        <w:t xml:space="preserve"> shows the register page, here one can choose to register either user or host.</w:t>
      </w:r>
    </w:p>
    <w:p w14:paraId="54528DBE" w14:textId="77777777" w:rsidR="00542D01" w:rsidRDefault="00542D01" w:rsidP="00872097">
      <w:pPr>
        <w:keepNext/>
        <w:ind w:left="-567"/>
        <w:jc w:val="center"/>
      </w:pPr>
      <w:r>
        <w:rPr>
          <w:noProof/>
          <w:lang w:eastAsia="nb-NO"/>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21FB2F24" w:rsidR="00542D01" w:rsidRPr="00872097" w:rsidRDefault="00542D01" w:rsidP="00542D01">
      <w:pPr>
        <w:pStyle w:val="Caption"/>
        <w:jc w:val="center"/>
        <w:rPr>
          <w:lang w:val="en-US"/>
        </w:rPr>
      </w:pPr>
      <w:bookmarkStart w:id="39" w:name="_Ref474847207"/>
      <w:r w:rsidRPr="00872097">
        <w:rPr>
          <w:lang w:val="en-US"/>
        </w:rPr>
        <w:t xml:space="preserve">Figure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2</w:t>
      </w:r>
      <w:r w:rsidR="001A2670">
        <w:rPr>
          <w:lang w:val="en-US"/>
        </w:rPr>
        <w:fldChar w:fldCharType="end"/>
      </w:r>
      <w:bookmarkEnd w:id="39"/>
      <w:r w:rsidRPr="00872097">
        <w:rPr>
          <w:lang w:val="en-US"/>
        </w:rPr>
        <w:t>: Draft of register page</w:t>
      </w:r>
    </w:p>
    <w:p w14:paraId="30981335" w14:textId="253492E9" w:rsidR="00542D01" w:rsidRPr="00872097" w:rsidRDefault="00542D01" w:rsidP="00542D01">
      <w:pPr>
        <w:rPr>
          <w:lang w:val="en-US"/>
        </w:rPr>
      </w:pPr>
    </w:p>
    <w:p w14:paraId="6CF4CD0F" w14:textId="3EB90C00"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Pr="001A2670">
        <w:rPr>
          <w:lang w:val="en-US"/>
        </w:rPr>
        <w:t>Figur</w:t>
      </w:r>
      <w:r>
        <w:rPr>
          <w:lang w:val="en-US"/>
        </w:rPr>
        <w:t>e</w:t>
      </w:r>
      <w:r w:rsidRPr="001A2670">
        <w:rPr>
          <w:lang w:val="en-US"/>
        </w:rPr>
        <w:t xml:space="preserve"> </w:t>
      </w:r>
      <w:r w:rsidRPr="001A2670">
        <w:rPr>
          <w:noProof/>
          <w:lang w:val="en-US"/>
        </w:rPr>
        <w:t>3</w:t>
      </w:r>
      <w:r w:rsidRPr="001A2670">
        <w:rPr>
          <w:lang w:val="en-US"/>
        </w:rPr>
        <w:noBreakHyphen/>
      </w:r>
      <w:r w:rsidRPr="001A2670">
        <w:rPr>
          <w:noProof/>
          <w:lang w:val="en-US"/>
        </w:rPr>
        <w:t>3</w:t>
      </w:r>
      <w:r>
        <w:rPr>
          <w:lang w:val="en-US"/>
        </w:rPr>
        <w:fldChar w:fldCharType="end"/>
      </w:r>
      <w:r>
        <w:rPr>
          <w:lang w:val="en-US"/>
        </w:rPr>
        <w:t xml:space="preserve"> Shows the log in page for either a user or host. </w:t>
      </w:r>
    </w:p>
    <w:p w14:paraId="2F9F4FF5" w14:textId="77777777" w:rsidR="001A2670" w:rsidRDefault="001A2670" w:rsidP="001A2670">
      <w:pPr>
        <w:keepNext/>
        <w:jc w:val="center"/>
      </w:pPr>
      <w:r>
        <w:rPr>
          <w:noProof/>
          <w:lang w:eastAsia="nb-NO"/>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354C91BC" w:rsidR="00542D01" w:rsidRPr="001A2670" w:rsidRDefault="001A2670" w:rsidP="001A2670">
      <w:pPr>
        <w:pStyle w:val="Caption"/>
        <w:jc w:val="center"/>
        <w:rPr>
          <w:lang w:val="en-US"/>
        </w:rPr>
      </w:pPr>
      <w:bookmarkStart w:id="40" w:name="_Ref474847653"/>
      <w:r w:rsidRPr="001A2670">
        <w:rPr>
          <w:lang w:val="en-US"/>
        </w:rPr>
        <w:t>Figur</w:t>
      </w:r>
      <w:r>
        <w:rPr>
          <w:lang w:val="en-US"/>
        </w:rPr>
        <w:t>e</w:t>
      </w:r>
      <w:r w:rsidRPr="001A2670">
        <w:rPr>
          <w:lang w:val="en-US"/>
        </w:rPr>
        <w:t xml:space="preserve"> </w:t>
      </w:r>
      <w:r>
        <w:fldChar w:fldCharType="begin"/>
      </w:r>
      <w:r w:rsidRPr="001A2670">
        <w:rPr>
          <w:lang w:val="en-US"/>
        </w:rPr>
        <w:instrText xml:space="preserve"> STYLEREF 1 \s </w:instrText>
      </w:r>
      <w:r>
        <w:fldChar w:fldCharType="separate"/>
      </w:r>
      <w:r w:rsidRPr="001A2670">
        <w:rPr>
          <w:noProof/>
          <w:lang w:val="en-US"/>
        </w:rPr>
        <w:t>3</w:t>
      </w:r>
      <w:r>
        <w:fldChar w:fldCharType="end"/>
      </w:r>
      <w:r w:rsidRPr="001A2670">
        <w:rPr>
          <w:lang w:val="en-US"/>
        </w:rPr>
        <w:noBreakHyphen/>
      </w:r>
      <w:r>
        <w:fldChar w:fldCharType="begin"/>
      </w:r>
      <w:r w:rsidRPr="001A2670">
        <w:rPr>
          <w:lang w:val="en-US"/>
        </w:rPr>
        <w:instrText xml:space="preserve"> SEQ Figur \* ARABIC \s 1 </w:instrText>
      </w:r>
      <w:r>
        <w:fldChar w:fldCharType="separate"/>
      </w:r>
      <w:r w:rsidRPr="001A2670">
        <w:rPr>
          <w:noProof/>
          <w:lang w:val="en-US"/>
        </w:rPr>
        <w:t>3</w:t>
      </w:r>
      <w:r>
        <w:fldChar w:fldCharType="end"/>
      </w:r>
      <w:bookmarkEnd w:id="40"/>
      <w:r w:rsidRPr="001A2670">
        <w:rPr>
          <w:lang w:val="en-US"/>
        </w:rPr>
        <w:t>: Draft of log in page</w:t>
      </w:r>
    </w:p>
    <w:p w14:paraId="01CC2208" w14:textId="22E6D7C7" w:rsidR="008E6443" w:rsidRDefault="00C7372B" w:rsidP="00C7372B">
      <w:pPr>
        <w:pStyle w:val="Heading3"/>
        <w:rPr>
          <w:lang w:val="en-US"/>
        </w:rPr>
      </w:pPr>
      <w:bookmarkStart w:id="41" w:name="_Ref474845543"/>
      <w:r>
        <w:rPr>
          <w:lang w:val="en-US"/>
        </w:rPr>
        <w:lastRenderedPageBreak/>
        <w:t>User GUI</w:t>
      </w:r>
      <w:bookmarkStart w:id="42" w:name="_GoBack"/>
      <w:bookmarkEnd w:id="41"/>
      <w:bookmarkEnd w:id="42"/>
    </w:p>
    <w:p w14:paraId="3061BB76" w14:textId="77777777" w:rsidR="00872097" w:rsidRDefault="00872097" w:rsidP="00872097">
      <w:pPr>
        <w:keepNext/>
        <w:ind w:left="-567"/>
        <w:jc w:val="center"/>
      </w:pPr>
      <w:r>
        <w:rPr>
          <w:noProof/>
          <w:lang w:eastAsia="nb-NO"/>
        </w:rPr>
        <w:drawing>
          <wp:inline distT="0" distB="0" distL="0" distR="0" wp14:anchorId="754CE393" wp14:editId="34096A2D">
            <wp:extent cx="6082727" cy="333167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anel.png"/>
                    <pic:cNvPicPr/>
                  </pic:nvPicPr>
                  <pic:blipFill rotWithShape="1">
                    <a:blip r:embed="rId20"/>
                    <a:srcRect l="15697" t="-1" r="17229" b="42054"/>
                    <a:stretch/>
                  </pic:blipFill>
                  <pic:spPr bwMode="auto">
                    <a:xfrm>
                      <a:off x="0" y="0"/>
                      <a:ext cx="6097013" cy="3339500"/>
                    </a:xfrm>
                    <a:prstGeom prst="rect">
                      <a:avLst/>
                    </a:prstGeom>
                    <a:ln>
                      <a:noFill/>
                    </a:ln>
                    <a:extLst>
                      <a:ext uri="{53640926-AAD7-44D8-BBD7-CCE9431645EC}">
                        <a14:shadowObscured xmlns:a14="http://schemas.microsoft.com/office/drawing/2010/main"/>
                      </a:ext>
                    </a:extLst>
                  </pic:spPr>
                </pic:pic>
              </a:graphicData>
            </a:graphic>
          </wp:inline>
        </w:drawing>
      </w:r>
    </w:p>
    <w:p w14:paraId="6A9355A9" w14:textId="41F11A54" w:rsidR="008E6443" w:rsidRPr="00872097" w:rsidRDefault="00872097" w:rsidP="00872097">
      <w:pPr>
        <w:pStyle w:val="Caption"/>
        <w:jc w:val="center"/>
        <w:rPr>
          <w:lang w:val="en-US"/>
        </w:rPr>
      </w:pPr>
      <w:r w:rsidRPr="00872097">
        <w:rPr>
          <w:lang w:val="en-US"/>
        </w:rPr>
        <w:t>Figur</w:t>
      </w:r>
      <w:r>
        <w:rPr>
          <w:lang w:val="en-US"/>
        </w:rPr>
        <w:t>e</w:t>
      </w:r>
      <w:r w:rsidRPr="00872097">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4</w:t>
      </w:r>
      <w:r w:rsidR="001A2670">
        <w:rPr>
          <w:lang w:val="en-US"/>
        </w:rPr>
        <w:fldChar w:fldCharType="end"/>
      </w:r>
      <w:r w:rsidR="007574AF">
        <w:rPr>
          <w:lang w:val="en-US"/>
        </w:rPr>
        <w:t>: Draft of u</w:t>
      </w:r>
      <w:r w:rsidRPr="00872097">
        <w:rPr>
          <w:lang w:val="en-US"/>
        </w:rPr>
        <w:t>ser page</w:t>
      </w:r>
    </w:p>
    <w:p w14:paraId="4D7C9C80" w14:textId="0FB81A99" w:rsidR="00872097" w:rsidRPr="00872097" w:rsidRDefault="00872097" w:rsidP="00872097">
      <w:pPr>
        <w:rPr>
          <w:lang w:val="en-US"/>
        </w:rPr>
      </w:pPr>
    </w:p>
    <w:p w14:paraId="155F86D6" w14:textId="77777777" w:rsidR="00E135A5" w:rsidRDefault="00E135A5" w:rsidP="00E135A5">
      <w:pPr>
        <w:keepNext/>
        <w:ind w:left="-426"/>
      </w:pPr>
      <w:r>
        <w:rPr>
          <w:noProof/>
          <w:lang w:eastAsia="nb-NO"/>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02B3821E" w:rsidR="00872097" w:rsidRPr="00E135A5" w:rsidRDefault="00E135A5" w:rsidP="00E135A5">
      <w:pPr>
        <w:pStyle w:val="Caption"/>
        <w:jc w:val="center"/>
        <w:rPr>
          <w:lang w:val="en-US"/>
        </w:rPr>
      </w:pPr>
      <w:r w:rsidRPr="00E135A5">
        <w:rPr>
          <w:lang w:val="en-US"/>
        </w:rPr>
        <w:t>Figur</w:t>
      </w:r>
      <w:r>
        <w:rPr>
          <w:lang w:val="en-US"/>
        </w:rPr>
        <w:t>e</w:t>
      </w:r>
      <w:r w:rsidRPr="00E135A5">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5</w:t>
      </w:r>
      <w:r w:rsidR="001A2670">
        <w:rPr>
          <w:lang w:val="en-US"/>
        </w:rPr>
        <w:fldChar w:fldCharType="end"/>
      </w:r>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52F9F91C" w:rsidR="00872097" w:rsidRDefault="00872097" w:rsidP="008E6443">
      <w:pPr>
        <w:rPr>
          <w:lang w:val="en-US"/>
        </w:rPr>
      </w:pPr>
    </w:p>
    <w:p w14:paraId="6A37CE4A" w14:textId="77777777" w:rsidR="00872097" w:rsidRDefault="00872097" w:rsidP="00872097">
      <w:pPr>
        <w:keepNext/>
      </w:pPr>
      <w:r>
        <w:rPr>
          <w:noProof/>
          <w:lang w:eastAsia="nb-NO"/>
        </w:rPr>
        <w:lastRenderedPageBreak/>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5135168F" w:rsidR="00872097" w:rsidRPr="00872097" w:rsidRDefault="00872097" w:rsidP="00872097">
      <w:pPr>
        <w:pStyle w:val="Caption"/>
        <w:jc w:val="center"/>
        <w:rPr>
          <w:lang w:val="en-US"/>
        </w:rPr>
      </w:pPr>
      <w:r w:rsidRPr="00872097">
        <w:rPr>
          <w:lang w:val="en-US"/>
        </w:rPr>
        <w:t xml:space="preserve">Figure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6</w:t>
      </w:r>
      <w:r w:rsidR="001A2670">
        <w:rPr>
          <w:lang w:val="en-US"/>
        </w:rPr>
        <w:fldChar w:fldCharType="end"/>
      </w:r>
      <w:r w:rsidRPr="00872097">
        <w:rPr>
          <w:lang w:val="en-US"/>
        </w:rPr>
        <w:t>: Draft of edit user page</w:t>
      </w:r>
    </w:p>
    <w:p w14:paraId="216FF4A5" w14:textId="363FB063" w:rsidR="00872097" w:rsidRDefault="00872097" w:rsidP="00872097">
      <w:pPr>
        <w:rPr>
          <w:lang w:val="en-US"/>
        </w:rPr>
      </w:pPr>
    </w:p>
    <w:p w14:paraId="135C1B0B" w14:textId="611E8E84" w:rsidR="002D2B23" w:rsidRPr="006C1CC1" w:rsidRDefault="002D2B23" w:rsidP="002D2B23">
      <w:pPr>
        <w:keepNext/>
        <w:rPr>
          <w:lang w:val="en-US"/>
        </w:rPr>
      </w:pPr>
    </w:p>
    <w:p w14:paraId="1A0DF326" w14:textId="08F8B741" w:rsidR="0057650D" w:rsidRPr="007574AF" w:rsidRDefault="00C7372B" w:rsidP="00C7372B">
      <w:pPr>
        <w:pStyle w:val="Heading3"/>
        <w:rPr>
          <w:lang w:val="en-US"/>
        </w:rPr>
      </w:pPr>
      <w:bookmarkStart w:id="43" w:name="_Ref474845546"/>
      <w:r>
        <w:rPr>
          <w:lang w:val="en-US"/>
        </w:rPr>
        <w:t>Host GUI</w:t>
      </w:r>
      <w:bookmarkEnd w:id="43"/>
    </w:p>
    <w:p w14:paraId="7F27CFE2" w14:textId="77777777" w:rsidR="00C947D4" w:rsidRDefault="007307B9" w:rsidP="00C947D4">
      <w:pPr>
        <w:keepNext/>
      </w:pPr>
      <w:r>
        <w:rPr>
          <w:noProof/>
          <w:lang w:eastAsia="nb-NO"/>
        </w:rPr>
        <w:drawing>
          <wp:inline distT="0" distB="0" distL="0" distR="0" wp14:anchorId="10448C3E" wp14:editId="4B5FCAC2">
            <wp:extent cx="5940180" cy="3086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t Page.png"/>
                    <pic:cNvPicPr/>
                  </pic:nvPicPr>
                  <pic:blipFill rotWithShape="1">
                    <a:blip r:embed="rId23"/>
                    <a:srcRect r="20723" b="56805"/>
                    <a:stretch/>
                  </pic:blipFill>
                  <pic:spPr bwMode="auto">
                    <a:xfrm>
                      <a:off x="0" y="0"/>
                      <a:ext cx="5944323" cy="3088913"/>
                    </a:xfrm>
                    <a:prstGeom prst="rect">
                      <a:avLst/>
                    </a:prstGeom>
                    <a:ln>
                      <a:noFill/>
                    </a:ln>
                    <a:extLst>
                      <a:ext uri="{53640926-AAD7-44D8-BBD7-CCE9431645EC}">
                        <a14:shadowObscured xmlns:a14="http://schemas.microsoft.com/office/drawing/2010/main"/>
                      </a:ext>
                    </a:extLst>
                  </pic:spPr>
                </pic:pic>
              </a:graphicData>
            </a:graphic>
          </wp:inline>
        </w:drawing>
      </w:r>
    </w:p>
    <w:p w14:paraId="5F34B824" w14:textId="395BEFA8" w:rsidR="0057650D" w:rsidRPr="00D57C49" w:rsidRDefault="00C947D4" w:rsidP="00C947D4">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7</w:t>
      </w:r>
      <w:r w:rsidR="001A2670">
        <w:rPr>
          <w:lang w:val="en-US"/>
        </w:rPr>
        <w:fldChar w:fldCharType="end"/>
      </w:r>
      <w:r w:rsidRPr="00D57C49">
        <w:rPr>
          <w:lang w:val="en-US"/>
        </w:rPr>
        <w:t>:Draft of host page</w:t>
      </w:r>
    </w:p>
    <w:p w14:paraId="3EB05041" w14:textId="77777777" w:rsidR="00D57C49" w:rsidRDefault="00D57C49" w:rsidP="00D57C49">
      <w:pPr>
        <w:keepNext/>
      </w:pPr>
      <w:r>
        <w:rPr>
          <w:noProof/>
          <w:lang w:eastAsia="nb-NO"/>
        </w:rPr>
        <w:lastRenderedPageBreak/>
        <w:drawing>
          <wp:inline distT="0" distB="0" distL="0" distR="0" wp14:anchorId="01CADC9E" wp14:editId="1E379FEC">
            <wp:extent cx="5908876" cy="307886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appointment page.png"/>
                    <pic:cNvPicPr/>
                  </pic:nvPicPr>
                  <pic:blipFill rotWithShape="1">
                    <a:blip r:embed="rId24"/>
                    <a:srcRect r="531" b="31536"/>
                    <a:stretch/>
                  </pic:blipFill>
                  <pic:spPr bwMode="auto">
                    <a:xfrm>
                      <a:off x="0" y="0"/>
                      <a:ext cx="5908876" cy="3078866"/>
                    </a:xfrm>
                    <a:prstGeom prst="rect">
                      <a:avLst/>
                    </a:prstGeom>
                    <a:ln>
                      <a:noFill/>
                    </a:ln>
                    <a:extLst>
                      <a:ext uri="{53640926-AAD7-44D8-BBD7-CCE9431645EC}">
                        <a14:shadowObscured xmlns:a14="http://schemas.microsoft.com/office/drawing/2010/main"/>
                      </a:ext>
                    </a:extLst>
                  </pic:spPr>
                </pic:pic>
              </a:graphicData>
            </a:graphic>
          </wp:inline>
        </w:drawing>
      </w:r>
    </w:p>
    <w:p w14:paraId="3B50CBB7" w14:textId="644B3497" w:rsidR="00987DC3" w:rsidRPr="00D57C49" w:rsidRDefault="00D57C49" w:rsidP="00D57C49">
      <w:pPr>
        <w:pStyle w:val="Caption"/>
        <w:jc w:val="center"/>
        <w:rPr>
          <w:lang w:val="en-US"/>
        </w:rPr>
      </w:pPr>
      <w:r w:rsidRPr="00D57C49">
        <w:rPr>
          <w:lang w:val="en-US"/>
        </w:rPr>
        <w:t xml:space="preserve">Figure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8</w:t>
      </w:r>
      <w:r w:rsidR="001A2670">
        <w:rPr>
          <w:lang w:val="en-US"/>
        </w:rPr>
        <w:fldChar w:fldCharType="end"/>
      </w:r>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77777777" w:rsidR="00987DC3" w:rsidRPr="00987DC3" w:rsidRDefault="00987DC3" w:rsidP="00987DC3">
      <w:pPr>
        <w:rPr>
          <w:lang w:val="en-US"/>
        </w:rPr>
      </w:pPr>
    </w:p>
    <w:p w14:paraId="7E1DB913" w14:textId="77777777" w:rsidR="00D57C49" w:rsidRDefault="00D57C49" w:rsidP="00D57C49">
      <w:pPr>
        <w:keepNext/>
      </w:pPr>
      <w:r>
        <w:rPr>
          <w:noProof/>
          <w:lang w:eastAsia="nb-NO"/>
        </w:rPr>
        <w:drawing>
          <wp:inline distT="0" distB="0" distL="0" distR="0" wp14:anchorId="73BA64A3" wp14:editId="18D288DC">
            <wp:extent cx="5891514" cy="307886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appointment page.png"/>
                    <pic:cNvPicPr/>
                  </pic:nvPicPr>
                  <pic:blipFill rotWithShape="1">
                    <a:blip r:embed="rId25"/>
                    <a:srcRect r="823" b="31536"/>
                    <a:stretch/>
                  </pic:blipFill>
                  <pic:spPr bwMode="auto">
                    <a:xfrm>
                      <a:off x="0" y="0"/>
                      <a:ext cx="5891514" cy="3078866"/>
                    </a:xfrm>
                    <a:prstGeom prst="rect">
                      <a:avLst/>
                    </a:prstGeom>
                    <a:ln>
                      <a:noFill/>
                    </a:ln>
                    <a:extLst>
                      <a:ext uri="{53640926-AAD7-44D8-BBD7-CCE9431645EC}">
                        <a14:shadowObscured xmlns:a14="http://schemas.microsoft.com/office/drawing/2010/main"/>
                      </a:ext>
                    </a:extLst>
                  </pic:spPr>
                </pic:pic>
              </a:graphicData>
            </a:graphic>
          </wp:inline>
        </w:drawing>
      </w:r>
    </w:p>
    <w:p w14:paraId="4A6BB06E" w14:textId="74ECE97F" w:rsidR="00987DC3" w:rsidRPr="00D57C49" w:rsidRDefault="00D57C49" w:rsidP="00D57C49">
      <w:pPr>
        <w:pStyle w:val="Caption"/>
        <w:jc w:val="center"/>
        <w:rPr>
          <w:lang w:val="en-US"/>
        </w:rPr>
      </w:pPr>
      <w:r w:rsidRPr="00D57C49">
        <w:rPr>
          <w:lang w:val="en-US"/>
        </w:rPr>
        <w:t>Figur</w:t>
      </w:r>
      <w:r>
        <w:rPr>
          <w:lang w:val="en-US"/>
        </w:rPr>
        <w:t>e</w:t>
      </w:r>
      <w:r w:rsidRPr="00D57C49">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9</w:t>
      </w:r>
      <w:r w:rsidR="001A2670">
        <w:rPr>
          <w:lang w:val="en-US"/>
        </w:rPr>
        <w:fldChar w:fldCharType="end"/>
      </w:r>
      <w:r w:rsidRPr="00D57C49">
        <w:rPr>
          <w:lang w:val="en-US"/>
        </w:rPr>
        <w:t>: Draft for update appointment</w:t>
      </w:r>
      <w:r w:rsidRPr="00D57C49">
        <w:rPr>
          <w:noProof/>
          <w:lang w:val="en-US"/>
        </w:rPr>
        <w:t xml:space="preserve"> page</w:t>
      </w:r>
    </w:p>
    <w:p w14:paraId="730268CE" w14:textId="055B9C75" w:rsidR="00987DC3" w:rsidRDefault="00987DC3" w:rsidP="00987DC3">
      <w:pPr>
        <w:rPr>
          <w:lang w:val="en-US"/>
        </w:rPr>
      </w:pPr>
    </w:p>
    <w:p w14:paraId="5CDA01A2" w14:textId="77777777" w:rsidR="00987DC3" w:rsidRDefault="00987DC3" w:rsidP="00987DC3">
      <w:pPr>
        <w:keepNext/>
      </w:pPr>
      <w:r>
        <w:rPr>
          <w:noProof/>
          <w:lang w:eastAsia="nb-NO"/>
        </w:rPr>
        <w:lastRenderedPageBreak/>
        <w:drawing>
          <wp:inline distT="0" distB="0" distL="0" distR="0" wp14:anchorId="4F540B38" wp14:editId="5C4E57AE">
            <wp:extent cx="5940425" cy="31159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course page.png"/>
                    <pic:cNvPicPr/>
                  </pic:nvPicPr>
                  <pic:blipFill>
                    <a:blip r:embed="rId26"/>
                    <a:stretch>
                      <a:fillRect/>
                    </a:stretch>
                  </pic:blipFill>
                  <pic:spPr>
                    <a:xfrm>
                      <a:off x="0" y="0"/>
                      <a:ext cx="5940425" cy="3115945"/>
                    </a:xfrm>
                    <a:prstGeom prst="rect">
                      <a:avLst/>
                    </a:prstGeom>
                  </pic:spPr>
                </pic:pic>
              </a:graphicData>
            </a:graphic>
          </wp:inline>
        </w:drawing>
      </w:r>
    </w:p>
    <w:p w14:paraId="268DF731" w14:textId="1560EBD3" w:rsidR="00987DC3" w:rsidRPr="00D57C49" w:rsidRDefault="00987DC3" w:rsidP="00987DC3">
      <w:pPr>
        <w:pStyle w:val="Caption"/>
        <w:jc w:val="center"/>
        <w:rPr>
          <w:noProof/>
          <w:lang w:val="en-US"/>
        </w:rPr>
      </w:pPr>
      <w:r w:rsidRPr="00D57C49">
        <w:rPr>
          <w:lang w:val="en-US"/>
        </w:rPr>
        <w:t>Figur</w:t>
      </w:r>
      <w:r w:rsidR="00D57C49" w:rsidRPr="00D57C49">
        <w:rPr>
          <w:lang w:val="en-US"/>
        </w:rPr>
        <w:t>e</w:t>
      </w:r>
      <w:r w:rsidRPr="00D57C49">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10</w:t>
      </w:r>
      <w:r w:rsidR="001A2670">
        <w:rPr>
          <w:lang w:val="en-US"/>
        </w:rPr>
        <w:fldChar w:fldCharType="end"/>
      </w:r>
      <w:r w:rsidRPr="00D57C49">
        <w:rPr>
          <w:lang w:val="en-US"/>
        </w:rPr>
        <w:t xml:space="preserve">: Draft </w:t>
      </w:r>
      <w:r w:rsidRPr="00D57C49">
        <w:rPr>
          <w:noProof/>
          <w:lang w:val="en-US"/>
        </w:rPr>
        <w:t>create course page</w:t>
      </w:r>
    </w:p>
    <w:p w14:paraId="43843550" w14:textId="77777777" w:rsidR="002A31A5" w:rsidRPr="00D57C49" w:rsidRDefault="002A31A5" w:rsidP="002A31A5">
      <w:pPr>
        <w:rPr>
          <w:lang w:val="en-US"/>
        </w:rPr>
      </w:pPr>
    </w:p>
    <w:p w14:paraId="59F8A67A" w14:textId="77777777" w:rsidR="00987DC3" w:rsidRDefault="00987DC3" w:rsidP="00987DC3">
      <w:pPr>
        <w:keepNext/>
      </w:pPr>
      <w:r>
        <w:rPr>
          <w:noProof/>
          <w:lang w:eastAsia="nb-NO"/>
        </w:rPr>
        <w:drawing>
          <wp:inline distT="0" distB="0" distL="0" distR="0" wp14:anchorId="2EDC5AB4" wp14:editId="2811FA39">
            <wp:extent cx="5940425" cy="311594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course page.png"/>
                    <pic:cNvPicPr/>
                  </pic:nvPicPr>
                  <pic:blipFill>
                    <a:blip r:embed="rId27"/>
                    <a:stretch>
                      <a:fillRect/>
                    </a:stretch>
                  </pic:blipFill>
                  <pic:spPr>
                    <a:xfrm>
                      <a:off x="0" y="0"/>
                      <a:ext cx="5940425" cy="3115945"/>
                    </a:xfrm>
                    <a:prstGeom prst="rect">
                      <a:avLst/>
                    </a:prstGeom>
                  </pic:spPr>
                </pic:pic>
              </a:graphicData>
            </a:graphic>
          </wp:inline>
        </w:drawing>
      </w:r>
    </w:p>
    <w:p w14:paraId="366696D6" w14:textId="42C95A6A"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11</w:t>
      </w:r>
      <w:r w:rsidR="001A2670">
        <w:rPr>
          <w:lang w:val="en-US"/>
        </w:rPr>
        <w:fldChar w:fldCharType="end"/>
      </w:r>
      <w:r w:rsidRPr="00D57C49">
        <w:rPr>
          <w:lang w:val="en-US"/>
        </w:rPr>
        <w:t>: Draft update course page</w:t>
      </w:r>
    </w:p>
    <w:p w14:paraId="7CD63C4E" w14:textId="538345EA" w:rsidR="00987DC3" w:rsidRDefault="00987DC3" w:rsidP="00987DC3">
      <w:pPr>
        <w:rPr>
          <w:lang w:val="en-US"/>
        </w:rPr>
      </w:pPr>
    </w:p>
    <w:p w14:paraId="5546F03A" w14:textId="77777777" w:rsidR="00987DC3" w:rsidRDefault="00987DC3" w:rsidP="00987DC3">
      <w:pPr>
        <w:keepNext/>
      </w:pPr>
      <w:r>
        <w:rPr>
          <w:noProof/>
          <w:lang w:eastAsia="nb-NO"/>
        </w:rPr>
        <w:lastRenderedPageBreak/>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6571A914"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12</w:t>
      </w:r>
      <w:r w:rsidR="001A2670">
        <w:rPr>
          <w:lang w:val="en-US"/>
        </w:rPr>
        <w:fldChar w:fldCharType="end"/>
      </w:r>
      <w:r w:rsidRPr="00D57C49">
        <w:rPr>
          <w:lang w:val="en-US"/>
        </w:rPr>
        <w:t>: Draft create report page</w:t>
      </w:r>
    </w:p>
    <w:p w14:paraId="1BF96335" w14:textId="77777777" w:rsidR="002A31A5" w:rsidRPr="00D57C49" w:rsidRDefault="002A31A5" w:rsidP="002A31A5">
      <w:pPr>
        <w:rPr>
          <w:lang w:val="en-US"/>
        </w:rPr>
      </w:pPr>
    </w:p>
    <w:p w14:paraId="3C109462" w14:textId="77777777" w:rsidR="00987DC3" w:rsidRDefault="00987DC3" w:rsidP="00987DC3">
      <w:pPr>
        <w:keepNext/>
      </w:pPr>
      <w:r>
        <w:rPr>
          <w:noProof/>
          <w:lang w:eastAsia="nb-NO"/>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2591C2B0"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13</w:t>
      </w:r>
      <w:r w:rsidR="001A2670">
        <w:rPr>
          <w:lang w:val="en-US"/>
        </w:rPr>
        <w:fldChar w:fldCharType="end"/>
      </w:r>
      <w:r w:rsidRPr="00D57C49">
        <w:rPr>
          <w:lang w:val="en-US"/>
        </w:rPr>
        <w:t>: Draft edit host page</w:t>
      </w:r>
    </w:p>
    <w:p w14:paraId="5D0A66F1" w14:textId="77777777" w:rsidR="00E16925" w:rsidRDefault="002A31A5" w:rsidP="00E16925">
      <w:pPr>
        <w:keepNext/>
        <w:overflowPunct/>
        <w:autoSpaceDE/>
        <w:autoSpaceDN/>
        <w:adjustRightInd/>
        <w:spacing w:before="0" w:after="0"/>
        <w:textAlignment w:val="auto"/>
      </w:pPr>
      <w:r>
        <w:rPr>
          <w:lang w:val="en-US"/>
        </w:rPr>
        <w:br w:type="page"/>
      </w:r>
      <w:r w:rsidR="00E16925">
        <w:rPr>
          <w:noProof/>
          <w:lang w:eastAsia="nb-NO"/>
        </w:rPr>
        <w:lastRenderedPageBreak/>
        <w:drawing>
          <wp:inline distT="0" distB="0" distL="0" distR="0" wp14:anchorId="4D81D1B3" wp14:editId="34798C73">
            <wp:extent cx="5808025" cy="3044477"/>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st Page.png"/>
                    <pic:cNvPicPr/>
                  </pic:nvPicPr>
                  <pic:blipFill rotWithShape="1">
                    <a:blip r:embed="rId30"/>
                    <a:srcRect r="20900" b="56525"/>
                    <a:stretch/>
                  </pic:blipFill>
                  <pic:spPr bwMode="auto">
                    <a:xfrm>
                      <a:off x="0" y="0"/>
                      <a:ext cx="5819364" cy="3050421"/>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16DD55EB" w:rsidR="002A31A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14</w:t>
      </w:r>
      <w:r w:rsidR="001A2670">
        <w:rPr>
          <w:lang w:val="en-US"/>
        </w:rPr>
        <w:fldChar w:fldCharType="end"/>
      </w:r>
      <w:r w:rsidRPr="00E16925">
        <w:rPr>
          <w:lang w:val="en-US"/>
        </w:rPr>
        <w:t>: Draft of manage attendance on course page</w:t>
      </w:r>
    </w:p>
    <w:p w14:paraId="6B7FCCDE" w14:textId="77777777" w:rsidR="00E16925" w:rsidRDefault="00E16925" w:rsidP="00E16925">
      <w:pPr>
        <w:keepNext/>
      </w:pPr>
      <w:r>
        <w:rPr>
          <w:noProof/>
          <w:lang w:eastAsia="nb-NO"/>
        </w:rPr>
        <w:drawing>
          <wp:inline distT="0" distB="0" distL="0" distR="0" wp14:anchorId="6016A9BC" wp14:editId="63672816">
            <wp:extent cx="5740106" cy="2995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attendance appointment Page.png"/>
                    <pic:cNvPicPr/>
                  </pic:nvPicPr>
                  <pic:blipFill rotWithShape="1">
                    <a:blip r:embed="rId31"/>
                    <a:srcRect t="1" r="20884" b="56701"/>
                    <a:stretch/>
                  </pic:blipFill>
                  <pic:spPr bwMode="auto">
                    <a:xfrm>
                      <a:off x="0" y="0"/>
                      <a:ext cx="5750135" cy="3001196"/>
                    </a:xfrm>
                    <a:prstGeom prst="rect">
                      <a:avLst/>
                    </a:prstGeom>
                    <a:ln>
                      <a:noFill/>
                    </a:ln>
                    <a:extLst>
                      <a:ext uri="{53640926-AAD7-44D8-BBD7-CCE9431645EC}">
                        <a14:shadowObscured xmlns:a14="http://schemas.microsoft.com/office/drawing/2010/main"/>
                      </a:ext>
                    </a:extLst>
                  </pic:spPr>
                </pic:pic>
              </a:graphicData>
            </a:graphic>
          </wp:inline>
        </w:drawing>
      </w:r>
    </w:p>
    <w:p w14:paraId="361372FC" w14:textId="28EE8EA1" w:rsidR="00E16925" w:rsidRPr="00E1692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1A2670">
        <w:rPr>
          <w:lang w:val="en-US"/>
        </w:rPr>
        <w:fldChar w:fldCharType="begin"/>
      </w:r>
      <w:r w:rsidR="001A2670">
        <w:rPr>
          <w:lang w:val="en-US"/>
        </w:rPr>
        <w:instrText xml:space="preserve"> STYLEREF 1 \s </w:instrText>
      </w:r>
      <w:r w:rsidR="001A2670">
        <w:rPr>
          <w:lang w:val="en-US"/>
        </w:rPr>
        <w:fldChar w:fldCharType="separate"/>
      </w:r>
      <w:r w:rsidR="001A2670">
        <w:rPr>
          <w:noProof/>
          <w:lang w:val="en-US"/>
        </w:rPr>
        <w:t>3</w:t>
      </w:r>
      <w:r w:rsidR="001A2670">
        <w:rPr>
          <w:lang w:val="en-US"/>
        </w:rPr>
        <w:fldChar w:fldCharType="end"/>
      </w:r>
      <w:r w:rsidR="001A2670">
        <w:rPr>
          <w:lang w:val="en-US"/>
        </w:rPr>
        <w:noBreakHyphen/>
      </w:r>
      <w:r w:rsidR="001A2670">
        <w:rPr>
          <w:lang w:val="en-US"/>
        </w:rPr>
        <w:fldChar w:fldCharType="begin"/>
      </w:r>
      <w:r w:rsidR="001A2670">
        <w:rPr>
          <w:lang w:val="en-US"/>
        </w:rPr>
        <w:instrText xml:space="preserve"> SEQ Figur \* ARABIC \s 1 </w:instrText>
      </w:r>
      <w:r w:rsidR="001A2670">
        <w:rPr>
          <w:lang w:val="en-US"/>
        </w:rPr>
        <w:fldChar w:fldCharType="separate"/>
      </w:r>
      <w:r w:rsidR="001A2670">
        <w:rPr>
          <w:noProof/>
          <w:lang w:val="en-US"/>
        </w:rPr>
        <w:t>15</w:t>
      </w:r>
      <w:r w:rsidR="001A2670">
        <w:rPr>
          <w:lang w:val="en-US"/>
        </w:rPr>
        <w:fldChar w:fldCharType="end"/>
      </w:r>
      <w:r w:rsidRPr="00E16925">
        <w:rPr>
          <w:lang w:val="en-US"/>
        </w:rPr>
        <w:t>: Draft of manage attendance on appointment page</w:t>
      </w:r>
    </w:p>
    <w:p w14:paraId="71467BCC" w14:textId="77777777" w:rsidR="00E16925" w:rsidRDefault="00E16925">
      <w:pPr>
        <w:overflowPunct/>
        <w:autoSpaceDE/>
        <w:autoSpaceDN/>
        <w:adjustRightInd/>
        <w:spacing w:before="0" w:after="0"/>
        <w:textAlignment w:val="auto"/>
        <w:rPr>
          <w:lang w:val="en-US"/>
        </w:rPr>
      </w:pPr>
    </w:p>
    <w:p w14:paraId="6D749AD5" w14:textId="77777777" w:rsidR="002A31A5" w:rsidRPr="002A31A5" w:rsidRDefault="002A31A5" w:rsidP="002A31A5">
      <w:pPr>
        <w:rPr>
          <w:lang w:val="en-US"/>
        </w:rPr>
      </w:pPr>
    </w:p>
    <w:p w14:paraId="4A3100BC" w14:textId="7967E581" w:rsidR="009F2C53" w:rsidRDefault="0075241D" w:rsidP="00441193">
      <w:pPr>
        <w:pStyle w:val="Heading2"/>
        <w:rPr>
          <w:lang w:val="en-US"/>
        </w:rPr>
      </w:pPr>
      <w:bookmarkStart w:id="44" w:name="_Ref473645026"/>
      <w:bookmarkStart w:id="45" w:name="_Ref473645033"/>
      <w:bookmarkStart w:id="46" w:name="_Toc474766180"/>
      <w:r>
        <w:rPr>
          <w:lang w:val="en-US"/>
        </w:rPr>
        <w:t>Data Communication Between M</w:t>
      </w:r>
      <w:r w:rsidR="00997A77">
        <w:rPr>
          <w:lang w:val="en-US"/>
        </w:rPr>
        <w:t>odules</w:t>
      </w:r>
      <w:bookmarkEnd w:id="44"/>
      <w:bookmarkEnd w:id="45"/>
      <w:bookmarkEnd w:id="46"/>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eastAsia="nb-NO"/>
        </w:rPr>
        <w:lastRenderedPageBreak/>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E3BACAF" w:rsidR="008E6443" w:rsidRPr="00F353C3" w:rsidRDefault="007E4DE3" w:rsidP="007E4DE3">
      <w:pPr>
        <w:pStyle w:val="Caption"/>
        <w:jc w:val="center"/>
        <w:rPr>
          <w:lang w:val="en-US"/>
        </w:rPr>
      </w:pPr>
      <w:bookmarkStart w:id="47" w:name="_Ref473047682"/>
      <w:r w:rsidRPr="00F353C3">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3</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4</w:t>
      </w:r>
      <w:r w:rsidR="009E6D53">
        <w:rPr>
          <w:lang w:val="en-US"/>
        </w:rPr>
        <w:fldChar w:fldCharType="end"/>
      </w:r>
      <w:r w:rsidRPr="00F353C3">
        <w:rPr>
          <w:lang w:val="en-US"/>
        </w:rPr>
        <w:t>: Communication between modules</w:t>
      </w:r>
      <w:bookmarkEnd w:id="47"/>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48" w:name="_Ref473701312"/>
      <w:bookmarkStart w:id="49" w:name="_Ref473701315"/>
      <w:bookmarkStart w:id="50" w:name="_Toc474766181"/>
      <w:r>
        <w:rPr>
          <w:lang w:val="en-US"/>
        </w:rPr>
        <w:lastRenderedPageBreak/>
        <w:t xml:space="preserve">System </w:t>
      </w:r>
      <w:r w:rsidR="002F3AFA">
        <w:rPr>
          <w:lang w:val="en-US"/>
        </w:rPr>
        <w:t>Architecture</w:t>
      </w:r>
      <w:bookmarkEnd w:id="48"/>
      <w:bookmarkEnd w:id="49"/>
      <w:bookmarkEnd w:id="50"/>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51" w:name="_Toc474766182"/>
      <w:r>
        <w:rPr>
          <w:lang w:val="en-US"/>
        </w:rPr>
        <w:t>Three-Tier</w:t>
      </w:r>
      <w:r w:rsidR="009D3206">
        <w:rPr>
          <w:lang w:val="en-US"/>
        </w:rPr>
        <w:t xml:space="preserve"> Multi-layer Structure</w:t>
      </w:r>
      <w:bookmarkEnd w:id="51"/>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81.6pt" o:ole="">
            <v:imagedata r:id="rId33" o:title=""/>
          </v:shape>
          <o:OLEObject Type="Embed" ProgID="Visio.Drawing.15" ShapeID="_x0000_i1025" DrawAspect="Content" ObjectID="_1548589620" r:id="rId34"/>
        </w:object>
      </w:r>
    </w:p>
    <w:p w14:paraId="3D672A94" w14:textId="5012E82D" w:rsidR="00AB6996" w:rsidRDefault="00AB6996" w:rsidP="00AB6996">
      <w:pPr>
        <w:pStyle w:val="Caption"/>
        <w:jc w:val="center"/>
        <w:rPr>
          <w:sz w:val="24"/>
          <w:lang w:val="en-US"/>
        </w:rPr>
      </w:pPr>
      <w:bookmarkStart w:id="52" w:name="_Ref473703199"/>
      <w:r>
        <w:t xml:space="preserve">Figure </w:t>
      </w:r>
      <w:fldSimple w:instr=" STYLEREF 1 \s ">
        <w:r w:rsidR="009E6D53">
          <w:rPr>
            <w:noProof/>
          </w:rPr>
          <w:t>4</w:t>
        </w:r>
      </w:fldSimple>
      <w:r w:rsidR="009E6D53">
        <w:noBreakHyphen/>
      </w:r>
      <w:fldSimple w:instr=" SEQ Figure \* ARABIC \s 1 ">
        <w:r w:rsidR="009E6D53">
          <w:rPr>
            <w:noProof/>
          </w:rPr>
          <w:t>1</w:t>
        </w:r>
      </w:fldSimple>
      <w:r>
        <w:t xml:space="preserve">: </w:t>
      </w:r>
      <w:r w:rsidRPr="000D4F5E">
        <w:t>3-Tier System Diagram</w:t>
      </w:r>
      <w:bookmarkEnd w:id="52"/>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53" w:name="_Toc474766183"/>
      <w:r>
        <w:rPr>
          <w:lang w:val="en-US"/>
        </w:rPr>
        <w:lastRenderedPageBreak/>
        <w:t>Presentation Layer</w:t>
      </w:r>
      <w:bookmarkEnd w:id="53"/>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54" w:name="_Toc474766184"/>
      <w:r>
        <w:rPr>
          <w:lang w:val="en-US"/>
        </w:rPr>
        <w:t>Business Layer</w:t>
      </w:r>
      <w:bookmarkEnd w:id="54"/>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55" w:name="_Toc474766185"/>
      <w:r>
        <w:rPr>
          <w:lang w:val="en-US"/>
        </w:rPr>
        <w:t>Data Access Layer</w:t>
      </w:r>
      <w:bookmarkEnd w:id="55"/>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8.45pt;height:399.2pt" o:ole="">
            <v:imagedata r:id="rId35" o:title=""/>
          </v:shape>
          <o:OLEObject Type="Embed" ProgID="Visio.Drawing.15" ShapeID="_x0000_i1026" DrawAspect="Content" ObjectID="_1548589621" r:id="rId36"/>
        </w:object>
      </w:r>
    </w:p>
    <w:p w14:paraId="1C429C05" w14:textId="32203131" w:rsidR="00AB6996" w:rsidRPr="00AB6996" w:rsidRDefault="00AB6996" w:rsidP="00AB6996">
      <w:pPr>
        <w:pStyle w:val="Caption"/>
        <w:jc w:val="center"/>
        <w:rPr>
          <w:lang w:val="en-US"/>
        </w:rPr>
      </w:pPr>
      <w:bookmarkStart w:id="56" w:name="_Ref473703369"/>
      <w:r>
        <w:t xml:space="preserve">Figure </w:t>
      </w:r>
      <w:fldSimple w:instr=" STYLEREF 1 \s ">
        <w:r w:rsidR="009E6D53">
          <w:rPr>
            <w:noProof/>
          </w:rPr>
          <w:t>4</w:t>
        </w:r>
      </w:fldSimple>
      <w:r w:rsidR="009E6D53">
        <w:noBreakHyphen/>
      </w:r>
      <w:fldSimple w:instr=" SEQ Figure \* ARABIC \s 1 ">
        <w:r w:rsidR="009E6D53">
          <w:rPr>
            <w:noProof/>
          </w:rPr>
          <w:t>2</w:t>
        </w:r>
      </w:fldSimple>
      <w:r>
        <w:t xml:space="preserve">: </w:t>
      </w:r>
      <w:r w:rsidRPr="006712E7">
        <w:t>CheckPoint Architecture Overview</w:t>
      </w:r>
      <w:bookmarkEnd w:id="56"/>
    </w:p>
    <w:p w14:paraId="3261B595" w14:textId="460CE0F4" w:rsidR="003114C2" w:rsidRDefault="008C6BD3" w:rsidP="008C6BD3">
      <w:pPr>
        <w:pStyle w:val="Heading1"/>
        <w:rPr>
          <w:lang w:val="en-US"/>
        </w:rPr>
      </w:pPr>
      <w:bookmarkStart w:id="57" w:name="_Toc474766186"/>
      <w:r>
        <w:rPr>
          <w:lang w:val="en-US"/>
        </w:rPr>
        <w:lastRenderedPageBreak/>
        <w:t>Database</w:t>
      </w:r>
      <w:bookmarkEnd w:id="57"/>
    </w:p>
    <w:p w14:paraId="744F2EEA" w14:textId="6E12FEF1" w:rsidR="00F353C3" w:rsidRPr="00F353C3" w:rsidRDefault="00F353C3" w:rsidP="00F353C3">
      <w:pPr>
        <w:rPr>
          <w:lang w:val="en-US"/>
        </w:rPr>
      </w:pPr>
      <w:r>
        <w:rPr>
          <w:lang w:val="en-US"/>
        </w:rPr>
        <w:t xml:space="preserve">The database in the CheckPoint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e ERwin database-modelling tool.</w:t>
      </w:r>
    </w:p>
    <w:p w14:paraId="7D7290E3" w14:textId="3979D9E5" w:rsidR="00D8219F" w:rsidRDefault="00474274" w:rsidP="002D5303">
      <w:pPr>
        <w:pStyle w:val="Heading2"/>
        <w:rPr>
          <w:lang w:val="en-US"/>
        </w:rPr>
      </w:pPr>
      <w:bookmarkStart w:id="58" w:name="_Toc474766187"/>
      <w:r>
        <w:rPr>
          <w:lang w:val="en-US"/>
        </w:rPr>
        <w:t xml:space="preserve">Logical and Physical Data </w:t>
      </w:r>
      <w:r w:rsidR="008C6BD3">
        <w:rPr>
          <w:lang w:val="en-US"/>
        </w:rPr>
        <w:t>Model</w:t>
      </w:r>
      <w:bookmarkEnd w:id="58"/>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eastAsia="nb-NO"/>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37">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22DE2B53" w:rsidR="00F353C3" w:rsidRDefault="004A09D2" w:rsidP="004A09D2">
      <w:pPr>
        <w:pStyle w:val="Caption"/>
        <w:jc w:val="center"/>
        <w:rPr>
          <w:lang w:val="en-US"/>
        </w:rPr>
      </w:pPr>
      <w:bookmarkStart w:id="59" w:name="_Ref473841208"/>
      <w:r>
        <w:t xml:space="preserve">Figure </w:t>
      </w:r>
      <w:fldSimple w:instr=" STYLEREF 1 \s ">
        <w:r w:rsidR="009E6D53">
          <w:rPr>
            <w:noProof/>
          </w:rPr>
          <w:t>5</w:t>
        </w:r>
      </w:fldSimple>
      <w:r w:rsidR="009E6D53">
        <w:noBreakHyphen/>
      </w:r>
      <w:fldSimple w:instr=" SEQ Figure \* ARABIC \s 1 ">
        <w:r w:rsidR="009E6D53">
          <w:rPr>
            <w:noProof/>
          </w:rPr>
          <w:t>1</w:t>
        </w:r>
      </w:fldSimple>
      <w:r>
        <w:t>: Database logical data model</w:t>
      </w:r>
      <w:bookmarkEnd w:id="59"/>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eastAsia="nb-NO"/>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38">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3E6D8B5A" w:rsidR="004A09D2" w:rsidRPr="00F353C3" w:rsidRDefault="004A09D2" w:rsidP="004A09D2">
      <w:pPr>
        <w:pStyle w:val="Caption"/>
        <w:jc w:val="center"/>
        <w:rPr>
          <w:lang w:val="en-US"/>
        </w:rPr>
      </w:pPr>
      <w:bookmarkStart w:id="60" w:name="_Ref473841211"/>
      <w:r w:rsidRPr="00422C7E">
        <w:rPr>
          <w:lang w:val="en-US"/>
        </w:rPr>
        <w:t xml:space="preserve">Figure </w:t>
      </w:r>
      <w:r w:rsidR="009E6D53">
        <w:rPr>
          <w:lang w:val="en-US"/>
        </w:rPr>
        <w:fldChar w:fldCharType="begin"/>
      </w:r>
      <w:r w:rsidR="009E6D53">
        <w:rPr>
          <w:lang w:val="en-US"/>
        </w:rPr>
        <w:instrText xml:space="preserve"> STYLEREF 1 \s </w:instrText>
      </w:r>
      <w:r w:rsidR="009E6D53">
        <w:rPr>
          <w:lang w:val="en-US"/>
        </w:rPr>
        <w:fldChar w:fldCharType="separate"/>
      </w:r>
      <w:r w:rsidR="009E6D53">
        <w:rPr>
          <w:noProof/>
          <w:lang w:val="en-US"/>
        </w:rPr>
        <w:t>5</w:t>
      </w:r>
      <w:r w:rsidR="009E6D53">
        <w:rPr>
          <w:lang w:val="en-US"/>
        </w:rPr>
        <w:fldChar w:fldCharType="end"/>
      </w:r>
      <w:r w:rsidR="009E6D53">
        <w:rPr>
          <w:lang w:val="en-US"/>
        </w:rPr>
        <w:noBreakHyphen/>
      </w:r>
      <w:r w:rsidR="009E6D53">
        <w:rPr>
          <w:lang w:val="en-US"/>
        </w:rPr>
        <w:fldChar w:fldCharType="begin"/>
      </w:r>
      <w:r w:rsidR="009E6D53">
        <w:rPr>
          <w:lang w:val="en-US"/>
        </w:rPr>
        <w:instrText xml:space="preserve"> SEQ Figure \* ARABIC \s 1 </w:instrText>
      </w:r>
      <w:r w:rsidR="009E6D53">
        <w:rPr>
          <w:lang w:val="en-US"/>
        </w:rPr>
        <w:fldChar w:fldCharType="separate"/>
      </w:r>
      <w:r w:rsidR="009E6D53">
        <w:rPr>
          <w:noProof/>
          <w:lang w:val="en-US"/>
        </w:rPr>
        <w:t>2</w:t>
      </w:r>
      <w:r w:rsidR="009E6D53">
        <w:rPr>
          <w:lang w:val="en-US"/>
        </w:rPr>
        <w:fldChar w:fldCharType="end"/>
      </w:r>
      <w:r w:rsidRPr="00422C7E">
        <w:rPr>
          <w:lang w:val="en-US"/>
        </w:rPr>
        <w:t>: Database physical data model</w:t>
      </w:r>
      <w:bookmarkEnd w:id="60"/>
    </w:p>
    <w:p w14:paraId="2C9FA311" w14:textId="1F69D84A" w:rsidR="00F353C3" w:rsidRDefault="00C1781A" w:rsidP="00F353C3">
      <w:pPr>
        <w:pStyle w:val="Heading2"/>
        <w:rPr>
          <w:lang w:val="en-US"/>
        </w:rPr>
      </w:pPr>
      <w:bookmarkStart w:id="61" w:name="_Ref473980720"/>
      <w:bookmarkStart w:id="62" w:name="_Ref473980726"/>
      <w:bookmarkStart w:id="63" w:name="_Toc474766188"/>
      <w:r>
        <w:rPr>
          <w:lang w:val="en-US"/>
        </w:rPr>
        <w:t xml:space="preserve">Database </w:t>
      </w:r>
      <w:r w:rsidR="00301B7D">
        <w:rPr>
          <w:lang w:val="en-US"/>
        </w:rPr>
        <w:t>Description</w:t>
      </w:r>
      <w:bookmarkEnd w:id="61"/>
      <w:bookmarkEnd w:id="62"/>
      <w:bookmarkEnd w:id="63"/>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64" w:name="_Toc474766189"/>
      <w:r>
        <w:rPr>
          <w:lang w:val="en-US"/>
        </w:rPr>
        <w:t>APPOINTMENT Table</w:t>
      </w:r>
      <w:bookmarkEnd w:id="64"/>
    </w:p>
    <w:p w14:paraId="2DC4A6A3" w14:textId="32666201" w:rsidR="0074178B" w:rsidRDefault="0074178B" w:rsidP="0074178B">
      <w:pPr>
        <w:rPr>
          <w:lang w:val="en-US"/>
        </w:rPr>
      </w:pPr>
      <w:r>
        <w:rPr>
          <w:lang w:val="en-US"/>
        </w:rPr>
        <w:t>The appointment table handles all data related to an appointment</w:t>
      </w:r>
      <w:r w:rsidR="00DA1AFC">
        <w:rPr>
          <w:lang w:val="en-US"/>
        </w:rPr>
        <w:t>.</w:t>
      </w:r>
      <w:r w:rsidR="00EF275A">
        <w:rPr>
          <w:lang w:val="en-US"/>
        </w:rPr>
        <w:t>.</w:t>
      </w:r>
    </w:p>
    <w:p w14:paraId="6C398804" w14:textId="1D03573F" w:rsidR="0074178B" w:rsidRDefault="0074178B" w:rsidP="0074178B">
      <w:pPr>
        <w:pStyle w:val="ListParagraph"/>
        <w:numPr>
          <w:ilvl w:val="0"/>
          <w:numId w:val="10"/>
        </w:numPr>
        <w:rPr>
          <w:lang w:val="en-US"/>
        </w:rPr>
      </w:pPr>
      <w:r w:rsidRPr="006466EB">
        <w:rPr>
          <w:b/>
          <w:u w:val="single"/>
          <w:lang w:val="en-US"/>
        </w:rPr>
        <w:t>AppointmentId</w:t>
      </w:r>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76A44803" w14:textId="14F52C39" w:rsidR="00A34EAA" w:rsidRPr="00FD1F3F" w:rsidRDefault="00A34EAA" w:rsidP="00A34EAA">
      <w:pPr>
        <w:pStyle w:val="ListParagraph"/>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r w:rsidRPr="004F27B6">
        <w:rPr>
          <w:b/>
          <w:lang w:val="en-US"/>
        </w:rPr>
        <w:t>EndTime</w:t>
      </w:r>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Paragraph"/>
        <w:numPr>
          <w:ilvl w:val="0"/>
          <w:numId w:val="10"/>
        </w:numPr>
        <w:rPr>
          <w:lang w:val="en-US"/>
        </w:rPr>
      </w:pPr>
      <w:r>
        <w:rPr>
          <w:b/>
          <w:lang w:val="en-US"/>
        </w:rPr>
        <w:lastRenderedPageBreak/>
        <w:t>Is</w:t>
      </w:r>
      <w:r w:rsidRPr="00E46FCE">
        <w:rPr>
          <w:b/>
          <w:lang w:val="en-US"/>
        </w:rPr>
        <w:t>Private</w:t>
      </w:r>
      <w:r>
        <w:rPr>
          <w:lang w:val="en-US"/>
        </w:rPr>
        <w:t xml:space="preserve"> is used to check whether the host has made the appointment public or private.</w:t>
      </w:r>
    </w:p>
    <w:p w14:paraId="57D7F26E" w14:textId="0226F9B2" w:rsidR="000231B8" w:rsidRDefault="000231B8" w:rsidP="000231B8">
      <w:pPr>
        <w:pStyle w:val="ListParagraph"/>
        <w:numPr>
          <w:ilvl w:val="0"/>
          <w:numId w:val="10"/>
        </w:numPr>
        <w:rPr>
          <w:lang w:val="en-US"/>
        </w:rPr>
      </w:pPr>
      <w:r w:rsidRPr="004F27B6">
        <w:rPr>
          <w:b/>
          <w:lang w:val="en-US"/>
        </w:rPr>
        <w:t>Is</w:t>
      </w:r>
      <w:r>
        <w:rPr>
          <w:b/>
          <w:lang w:val="en-US"/>
        </w:rPr>
        <w:t xml:space="preserve">Cancelled </w:t>
      </w:r>
      <w:r>
        <w:rPr>
          <w:lang w:val="en-US"/>
        </w:rPr>
        <w:t>is used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Paragraph"/>
        <w:numPr>
          <w:ilvl w:val="0"/>
          <w:numId w:val="10"/>
        </w:numPr>
        <w:rPr>
          <w:lang w:val="en-US"/>
        </w:rPr>
      </w:pPr>
      <w:r>
        <w:rPr>
          <w:b/>
          <w:lang w:val="en-US"/>
        </w:rPr>
        <w:t xml:space="preserve">CourseId* </w:t>
      </w:r>
      <w:r>
        <w:rPr>
          <w:lang w:val="en-US"/>
        </w:rPr>
        <w:t>references the COURSE table.</w:t>
      </w:r>
    </w:p>
    <w:p w14:paraId="70B7F2B6" w14:textId="4B6157B6" w:rsidR="00702CA1" w:rsidRDefault="00702CA1" w:rsidP="000231B8">
      <w:pPr>
        <w:pStyle w:val="ListParagraph"/>
        <w:numPr>
          <w:ilvl w:val="0"/>
          <w:numId w:val="10"/>
        </w:numPr>
        <w:rPr>
          <w:lang w:val="en-US"/>
        </w:rPr>
      </w:pPr>
      <w:r>
        <w:rPr>
          <w:b/>
          <w:lang w:val="en-US"/>
        </w:rPr>
        <w:t>HostUserName*</w:t>
      </w:r>
      <w:r>
        <w:rPr>
          <w:lang w:val="en-US"/>
        </w:rPr>
        <w:t xml:space="preserve"> references the HOST table.</w:t>
      </w:r>
    </w:p>
    <w:p w14:paraId="26C232AB" w14:textId="5015D5CD" w:rsidR="006466EB" w:rsidRDefault="00702CA1" w:rsidP="000231B8">
      <w:pPr>
        <w:pStyle w:val="ListParagraph"/>
        <w:numPr>
          <w:ilvl w:val="0"/>
          <w:numId w:val="10"/>
        </w:numPr>
        <w:rPr>
          <w:lang w:val="en-US"/>
        </w:rPr>
      </w:pPr>
      <w:r>
        <w:rPr>
          <w:b/>
          <w:lang w:val="en-US"/>
        </w:rPr>
        <w:t>PostalCode*</w:t>
      </w:r>
      <w:r>
        <w:rPr>
          <w:lang w:val="en-US"/>
        </w:rPr>
        <w:t xml:space="preserve"> references the ADDRESS table.</w:t>
      </w:r>
    </w:p>
    <w:p w14:paraId="663D20EE" w14:textId="0519E779" w:rsidR="0074178B" w:rsidRDefault="0074178B" w:rsidP="0074178B">
      <w:pPr>
        <w:pStyle w:val="Heading3"/>
        <w:rPr>
          <w:lang w:val="en-US"/>
        </w:rPr>
      </w:pPr>
      <w:bookmarkStart w:id="65" w:name="_Toc474766190"/>
      <w:r>
        <w:rPr>
          <w:lang w:val="en-US"/>
        </w:rPr>
        <w:t>HOST Table</w:t>
      </w:r>
      <w:bookmarkEnd w:id="65"/>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Paragraph"/>
        <w:numPr>
          <w:ilvl w:val="0"/>
          <w:numId w:val="11"/>
        </w:numPr>
        <w:rPr>
          <w:lang w:val="en-US"/>
        </w:rPr>
      </w:pPr>
      <w:r w:rsidRPr="006466EB">
        <w:rPr>
          <w:b/>
          <w:u w:val="single"/>
          <w:lang w:val="en-US"/>
        </w:rPr>
        <w:t>Host</w:t>
      </w:r>
      <w:r w:rsidR="004F27B6" w:rsidRPr="006466EB">
        <w:rPr>
          <w:b/>
          <w:u w:val="single"/>
          <w:lang w:val="en-US"/>
        </w:rPr>
        <w:t>UserName</w:t>
      </w:r>
      <w:r w:rsidR="006466EB">
        <w:rPr>
          <w:b/>
          <w:lang w:val="en-US"/>
        </w:rPr>
        <w:t xml:space="preserve"> </w:t>
      </w:r>
      <w:r w:rsidR="004F27B6">
        <w:rPr>
          <w:lang w:val="en-US"/>
        </w:rPr>
        <w:t>identifies a host and is also used by the host to log into his/her account.</w:t>
      </w:r>
    </w:p>
    <w:p w14:paraId="70C4101C" w14:textId="78047E0A" w:rsidR="004F27B6" w:rsidRDefault="004F27B6" w:rsidP="004F27B6">
      <w:pPr>
        <w:pStyle w:val="ListParagraph"/>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Paragraph"/>
        <w:numPr>
          <w:ilvl w:val="0"/>
          <w:numId w:val="11"/>
        </w:numPr>
        <w:rPr>
          <w:lang w:val="en-US"/>
        </w:rPr>
      </w:pPr>
      <w:r w:rsidRPr="00AB7968">
        <w:rPr>
          <w:b/>
          <w:lang w:val="en-US"/>
        </w:rPr>
        <w:t>FirstName</w:t>
      </w:r>
      <w:r>
        <w:rPr>
          <w:lang w:val="en-US"/>
        </w:rPr>
        <w:t xml:space="preserve"> holds the host’s first name.</w:t>
      </w:r>
    </w:p>
    <w:p w14:paraId="2E7D606C" w14:textId="56F7CC1C" w:rsidR="004F27B6" w:rsidRDefault="004F27B6" w:rsidP="004F27B6">
      <w:pPr>
        <w:pStyle w:val="ListParagraph"/>
        <w:numPr>
          <w:ilvl w:val="0"/>
          <w:numId w:val="11"/>
        </w:numPr>
        <w:rPr>
          <w:lang w:val="en-US"/>
        </w:rPr>
      </w:pPr>
      <w:r w:rsidRPr="00AB7968">
        <w:rPr>
          <w:b/>
          <w:lang w:val="en-US"/>
        </w:rPr>
        <w:t>LastName</w:t>
      </w:r>
      <w:r>
        <w:rPr>
          <w:lang w:val="en-US"/>
        </w:rPr>
        <w:t xml:space="preserve"> holds the host’s last name.</w:t>
      </w:r>
    </w:p>
    <w:p w14:paraId="3A4C6F76" w14:textId="60A3C06E" w:rsidR="00DF5C00" w:rsidRDefault="00DF5C00" w:rsidP="004F27B6">
      <w:pPr>
        <w:pStyle w:val="ListParagraph"/>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Paragraph"/>
        <w:numPr>
          <w:ilvl w:val="0"/>
          <w:numId w:val="11"/>
        </w:numPr>
        <w:rPr>
          <w:lang w:val="en-US"/>
        </w:rPr>
      </w:pPr>
      <w:r w:rsidRPr="00AB7968">
        <w:rPr>
          <w:b/>
          <w:lang w:val="en-US"/>
        </w:rPr>
        <w:t>PhoneNumber</w:t>
      </w:r>
      <w:r>
        <w:rPr>
          <w:lang w:val="en-US"/>
        </w:rPr>
        <w:t xml:space="preserve"> holds the host’s phone number.</w:t>
      </w:r>
    </w:p>
    <w:p w14:paraId="6D404DDB" w14:textId="650D10CC" w:rsidR="004F27B6" w:rsidRDefault="004F27B6" w:rsidP="004F27B6">
      <w:pPr>
        <w:pStyle w:val="ListParagraph"/>
        <w:numPr>
          <w:ilvl w:val="0"/>
          <w:numId w:val="11"/>
        </w:numPr>
        <w:rPr>
          <w:lang w:val="en-US"/>
        </w:rPr>
      </w:pPr>
      <w:r w:rsidRPr="00AB7968">
        <w:rPr>
          <w:b/>
          <w:lang w:val="en-US"/>
        </w:rPr>
        <w:t>HostEMail</w:t>
      </w:r>
      <w:r w:rsidR="006466EB">
        <w:rPr>
          <w:b/>
          <w:lang w:val="en-US"/>
        </w:rPr>
        <w:t xml:space="preserve"> </w:t>
      </w:r>
      <w:r>
        <w:rPr>
          <w:lang w:val="en-US"/>
        </w:rPr>
        <w:t>holds the host’s email address.</w:t>
      </w:r>
    </w:p>
    <w:p w14:paraId="57B3539D" w14:textId="0E058807" w:rsidR="00EE29E0" w:rsidRDefault="00EE29E0" w:rsidP="004F27B6">
      <w:pPr>
        <w:pStyle w:val="ListParagraph"/>
        <w:numPr>
          <w:ilvl w:val="0"/>
          <w:numId w:val="11"/>
        </w:numPr>
        <w:rPr>
          <w:lang w:val="en-US"/>
        </w:rPr>
      </w:pPr>
      <w:r>
        <w:rPr>
          <w:b/>
          <w:lang w:val="en-US"/>
        </w:rPr>
        <w:t>PostalCode*</w:t>
      </w:r>
      <w:r>
        <w:rPr>
          <w:lang w:val="en-US"/>
        </w:rPr>
        <w:t xml:space="preserve"> references the ADDRESS table.</w:t>
      </w:r>
    </w:p>
    <w:p w14:paraId="4982B779" w14:textId="00D92AA2" w:rsidR="0074178B" w:rsidRDefault="0074178B" w:rsidP="0074178B">
      <w:pPr>
        <w:pStyle w:val="Heading3"/>
        <w:rPr>
          <w:lang w:val="en-US"/>
        </w:rPr>
      </w:pPr>
      <w:bookmarkStart w:id="66" w:name="_Toc474766191"/>
      <w:r>
        <w:rPr>
          <w:lang w:val="en-US"/>
        </w:rPr>
        <w:t>USER Table</w:t>
      </w:r>
      <w:bookmarkEnd w:id="66"/>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Paragraph"/>
        <w:numPr>
          <w:ilvl w:val="0"/>
          <w:numId w:val="12"/>
        </w:numPr>
        <w:rPr>
          <w:lang w:val="en-US"/>
        </w:rPr>
      </w:pPr>
      <w:r w:rsidRPr="00EE29E0">
        <w:rPr>
          <w:b/>
          <w:u w:val="single"/>
          <w:lang w:val="en-US"/>
        </w:rPr>
        <w:t>UserName</w:t>
      </w:r>
      <w:r w:rsidR="00EE29E0">
        <w:rPr>
          <w:b/>
          <w:lang w:val="en-US"/>
        </w:rPr>
        <w:t xml:space="preserve"> </w:t>
      </w:r>
      <w:r>
        <w:rPr>
          <w:lang w:val="en-US"/>
        </w:rPr>
        <w:t>identifies a user and is also used to by the user to log into his/her account.</w:t>
      </w:r>
    </w:p>
    <w:p w14:paraId="1BB0D4A0" w14:textId="5F642FE1" w:rsidR="00AB7968" w:rsidRDefault="00AB7968" w:rsidP="00AB7968">
      <w:pPr>
        <w:pStyle w:val="ListParagraph"/>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Paragraph"/>
        <w:numPr>
          <w:ilvl w:val="0"/>
          <w:numId w:val="12"/>
        </w:numPr>
        <w:rPr>
          <w:lang w:val="en-US"/>
        </w:rPr>
      </w:pPr>
      <w:r w:rsidRPr="00AB7968">
        <w:rPr>
          <w:b/>
          <w:lang w:val="en-US"/>
        </w:rPr>
        <w:t>FirstName</w:t>
      </w:r>
      <w:r>
        <w:rPr>
          <w:lang w:val="en-US"/>
        </w:rPr>
        <w:t xml:space="preserve"> holds the user’s first name.</w:t>
      </w:r>
    </w:p>
    <w:p w14:paraId="7F8C8DB2" w14:textId="5A800122" w:rsidR="00AB7968" w:rsidRDefault="00AB7968" w:rsidP="00AB7968">
      <w:pPr>
        <w:pStyle w:val="ListParagraph"/>
        <w:numPr>
          <w:ilvl w:val="0"/>
          <w:numId w:val="12"/>
        </w:numPr>
        <w:rPr>
          <w:lang w:val="en-US"/>
        </w:rPr>
      </w:pPr>
      <w:r w:rsidRPr="00AB7968">
        <w:rPr>
          <w:b/>
          <w:lang w:val="en-US"/>
        </w:rPr>
        <w:t>LastName</w:t>
      </w:r>
      <w:r>
        <w:rPr>
          <w:lang w:val="en-US"/>
        </w:rPr>
        <w:t xml:space="preserve"> holds the user’s last name.</w:t>
      </w:r>
    </w:p>
    <w:p w14:paraId="7BB85269" w14:textId="2F00CB53" w:rsidR="00AB7968" w:rsidRDefault="00AB7968" w:rsidP="00AB7968">
      <w:pPr>
        <w:pStyle w:val="ListParagraph"/>
        <w:numPr>
          <w:ilvl w:val="0"/>
          <w:numId w:val="12"/>
        </w:numPr>
        <w:rPr>
          <w:lang w:val="en-US"/>
        </w:rPr>
      </w:pPr>
      <w:r>
        <w:rPr>
          <w:b/>
          <w:lang w:val="en-US"/>
        </w:rPr>
        <w:t xml:space="preserve">Address </w:t>
      </w:r>
      <w:r>
        <w:rPr>
          <w:lang w:val="en-US"/>
        </w:rPr>
        <w:t>holds the user’s address. This is used</w:t>
      </w:r>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Paragraph"/>
        <w:numPr>
          <w:ilvl w:val="0"/>
          <w:numId w:val="12"/>
        </w:numPr>
        <w:rPr>
          <w:lang w:val="en-US"/>
        </w:rPr>
      </w:pPr>
      <w:r>
        <w:rPr>
          <w:b/>
          <w:lang w:val="en-US"/>
        </w:rPr>
        <w:t xml:space="preserve">PhoneNumber </w:t>
      </w:r>
      <w:r>
        <w:rPr>
          <w:lang w:val="en-US"/>
        </w:rPr>
        <w:t>holds the user’s phone number.</w:t>
      </w:r>
    </w:p>
    <w:p w14:paraId="51C6A994" w14:textId="77777777" w:rsidR="006B1B6B" w:rsidRDefault="006B1B6B" w:rsidP="006B1B6B">
      <w:pPr>
        <w:pStyle w:val="ListParagraph"/>
        <w:numPr>
          <w:ilvl w:val="0"/>
          <w:numId w:val="12"/>
        </w:numPr>
        <w:rPr>
          <w:lang w:val="en-US"/>
        </w:rPr>
      </w:pPr>
      <w:r>
        <w:rPr>
          <w:b/>
          <w:lang w:val="en-US"/>
        </w:rPr>
        <w:t xml:space="preserve">UserEMail </w:t>
      </w:r>
      <w:r>
        <w:rPr>
          <w:lang w:val="en-US"/>
        </w:rPr>
        <w:t>holds the user’s email address.</w:t>
      </w:r>
    </w:p>
    <w:p w14:paraId="64BCB230" w14:textId="52B790A0" w:rsidR="00AB7968" w:rsidRDefault="00A26F1B" w:rsidP="00AB7968">
      <w:pPr>
        <w:pStyle w:val="ListParagraph"/>
        <w:numPr>
          <w:ilvl w:val="0"/>
          <w:numId w:val="12"/>
        </w:numPr>
        <w:rPr>
          <w:lang w:val="en-US"/>
        </w:rPr>
      </w:pPr>
      <w:r>
        <w:rPr>
          <w:b/>
          <w:lang w:val="en-US"/>
        </w:rPr>
        <w:t xml:space="preserve">TagId </w:t>
      </w:r>
      <w:r w:rsidR="00AB7968">
        <w:rPr>
          <w:lang w:val="en-US"/>
        </w:rPr>
        <w:t>holds the id of the RFID tag associated with the user.</w:t>
      </w:r>
    </w:p>
    <w:p w14:paraId="67342E61" w14:textId="64D6A39C" w:rsidR="00A26F1B" w:rsidRDefault="00A26F1B" w:rsidP="00AB7968">
      <w:pPr>
        <w:pStyle w:val="ListParagraph"/>
        <w:numPr>
          <w:ilvl w:val="0"/>
          <w:numId w:val="12"/>
        </w:numPr>
        <w:rPr>
          <w:lang w:val="en-US"/>
        </w:rPr>
      </w:pPr>
      <w:r>
        <w:rPr>
          <w:b/>
          <w:lang w:val="en-US"/>
        </w:rPr>
        <w:t xml:space="preserve">PostalCode* </w:t>
      </w:r>
      <w:r>
        <w:rPr>
          <w:lang w:val="en-US"/>
        </w:rPr>
        <w:t>references the ADDRESS table.</w:t>
      </w:r>
    </w:p>
    <w:p w14:paraId="2A020DF8" w14:textId="302A1854" w:rsidR="00D73407" w:rsidRDefault="00D73407" w:rsidP="00D73407">
      <w:pPr>
        <w:pStyle w:val="Heading3"/>
        <w:rPr>
          <w:lang w:val="en-US"/>
        </w:rPr>
      </w:pPr>
      <w:bookmarkStart w:id="67" w:name="_Toc474766192"/>
      <w:r>
        <w:rPr>
          <w:lang w:val="en-US"/>
        </w:rPr>
        <w:t>ATTENDEE_STATUS table</w:t>
      </w:r>
      <w:bookmarkEnd w:id="67"/>
    </w:p>
    <w:p w14:paraId="266FF581" w14:textId="00E52B70" w:rsidR="00D73407" w:rsidRDefault="002E02D9" w:rsidP="00D73407">
      <w:pPr>
        <w:rPr>
          <w:lang w:val="en-US"/>
        </w:rPr>
      </w:pPr>
      <w:r>
        <w:rPr>
          <w:lang w:val="en-US"/>
        </w:rPr>
        <w:t>This table holds a user/attendee’s current status and keeps track his/her current status.</w:t>
      </w:r>
    </w:p>
    <w:p w14:paraId="287DE5C9" w14:textId="1DE7C278" w:rsidR="002E02D9" w:rsidRDefault="002E02D9" w:rsidP="002E02D9">
      <w:pPr>
        <w:pStyle w:val="ListParagraph"/>
        <w:numPr>
          <w:ilvl w:val="0"/>
          <w:numId w:val="16"/>
        </w:numPr>
        <w:rPr>
          <w:lang w:val="en-US"/>
        </w:rPr>
      </w:pPr>
      <w:r w:rsidRPr="000F34DF">
        <w:rPr>
          <w:b/>
          <w:u w:val="single"/>
          <w:lang w:val="en-US"/>
        </w:rPr>
        <w:t>StatusId</w:t>
      </w:r>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r w:rsidRPr="00EC2F77">
        <w:rPr>
          <w:b/>
          <w:lang w:val="en-US"/>
        </w:rPr>
        <w:t>0</w:t>
      </w:r>
      <w:r>
        <w:rPr>
          <w:lang w:val="en-US"/>
        </w:rPr>
        <w:t xml:space="preserve"> :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68" w:name="_Toc474766193"/>
      <w:r>
        <w:rPr>
          <w:lang w:val="en-US"/>
        </w:rPr>
        <w:lastRenderedPageBreak/>
        <w:t>ATTENDEE Table</w:t>
      </w:r>
      <w:bookmarkEnd w:id="68"/>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6DD161BF" w14:textId="7978C0FE" w:rsidR="00A26F1B" w:rsidRPr="00A26F1B" w:rsidRDefault="00A26F1B" w:rsidP="00E42C04">
      <w:pPr>
        <w:pStyle w:val="ListParagraph"/>
        <w:numPr>
          <w:ilvl w:val="0"/>
          <w:numId w:val="13"/>
        </w:numPr>
        <w:rPr>
          <w:b/>
          <w:u w:val="single"/>
          <w:lang w:val="en-US"/>
        </w:rPr>
      </w:pPr>
      <w:r w:rsidRPr="00A26F1B">
        <w:rPr>
          <w:b/>
          <w:u w:val="single"/>
          <w:lang w:val="en-US"/>
        </w:rPr>
        <w:t>UserName*</w:t>
      </w:r>
      <w:r>
        <w:rPr>
          <w:lang w:val="en-US"/>
        </w:rPr>
        <w:t xml:space="preserve"> references the USER table.</w:t>
      </w:r>
    </w:p>
    <w:p w14:paraId="5D20B6E4" w14:textId="77777777" w:rsidR="00E42C04" w:rsidRDefault="00E42C04" w:rsidP="00E42C04">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r>
        <w:rPr>
          <w:b/>
          <w:lang w:val="en-US"/>
        </w:rPr>
        <w:t xml:space="preserve">StatusId* </w:t>
      </w:r>
      <w:r>
        <w:rPr>
          <w:lang w:val="en-US"/>
        </w:rPr>
        <w:t>references the ATTENDEE_STATUS table.</w:t>
      </w:r>
    </w:p>
    <w:p w14:paraId="31BD333D" w14:textId="1B5BB657" w:rsidR="0074178B" w:rsidRDefault="0074178B" w:rsidP="0074178B">
      <w:pPr>
        <w:pStyle w:val="Heading3"/>
        <w:rPr>
          <w:lang w:val="en-US"/>
        </w:rPr>
      </w:pPr>
      <w:bookmarkStart w:id="69" w:name="_Toc474766194"/>
      <w:r>
        <w:rPr>
          <w:lang w:val="en-US"/>
        </w:rPr>
        <w:t>COURSE Table</w:t>
      </w:r>
      <w:bookmarkEnd w:id="69"/>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Heading3"/>
        <w:rPr>
          <w:lang w:val="en-US"/>
        </w:rPr>
      </w:pPr>
      <w:bookmarkStart w:id="70" w:name="_Toc474766195"/>
      <w:r>
        <w:rPr>
          <w:lang w:val="en-US"/>
        </w:rPr>
        <w:t>RFIDREADER Table</w:t>
      </w:r>
      <w:bookmarkEnd w:id="70"/>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Paragraph"/>
        <w:numPr>
          <w:ilvl w:val="0"/>
          <w:numId w:val="15"/>
        </w:numPr>
        <w:rPr>
          <w:lang w:val="en-US"/>
        </w:rPr>
      </w:pPr>
      <w:r w:rsidRPr="00A26F1B">
        <w:rPr>
          <w:b/>
          <w:u w:val="single"/>
          <w:lang w:val="en-US"/>
        </w:rPr>
        <w:t>ReaderId</w:t>
      </w:r>
      <w:r>
        <w:rPr>
          <w:lang w:val="en-US"/>
        </w:rPr>
        <w:t xml:space="preserve"> identifies a specific reading terminal</w:t>
      </w:r>
      <w:r w:rsidR="006364B9">
        <w:rPr>
          <w:lang w:val="en-US"/>
        </w:rPr>
        <w:t>.</w:t>
      </w:r>
    </w:p>
    <w:p w14:paraId="475FD1F8" w14:textId="5E4166B4" w:rsidR="00A26F1B" w:rsidRDefault="0074178B" w:rsidP="00A26F1B">
      <w:pPr>
        <w:pStyle w:val="Heading3"/>
        <w:rPr>
          <w:lang w:val="en-US"/>
        </w:rPr>
      </w:pPr>
      <w:bookmarkStart w:id="71" w:name="_Toc474766196"/>
      <w:r>
        <w:rPr>
          <w:lang w:val="en-US"/>
        </w:rPr>
        <w:t>RFIDREADER_APPOINTMENT Table</w:t>
      </w:r>
      <w:bookmarkEnd w:id="71"/>
    </w:p>
    <w:p w14:paraId="4FE8D617" w14:textId="20384163" w:rsidR="00A26F1B" w:rsidRDefault="00A26F1B" w:rsidP="00A26F1B">
      <w:pPr>
        <w:rPr>
          <w:lang w:val="en-US"/>
        </w:rPr>
      </w:pPr>
      <w:r>
        <w:rPr>
          <w:lang w:val="en-US"/>
        </w:rPr>
        <w:t>This junction table allows more than one reader to be associated with a single appointment and keeps track of which reading terminal is deployed to which appointment.</w:t>
      </w:r>
    </w:p>
    <w:p w14:paraId="29314670" w14:textId="602B800D" w:rsidR="00A26F1B" w:rsidRPr="00A26F1B" w:rsidRDefault="00A26F1B" w:rsidP="00A26F1B">
      <w:pPr>
        <w:pStyle w:val="ListParagraph"/>
        <w:numPr>
          <w:ilvl w:val="0"/>
          <w:numId w:val="39"/>
        </w:numPr>
        <w:rPr>
          <w:b/>
          <w:u w:val="single"/>
          <w:lang w:val="en-US"/>
        </w:rPr>
      </w:pPr>
      <w:r w:rsidRPr="00A26F1B">
        <w:rPr>
          <w:b/>
          <w:u w:val="single"/>
          <w:lang w:val="en-US"/>
        </w:rPr>
        <w:t>ReaderId*</w:t>
      </w:r>
      <w:r>
        <w:rPr>
          <w:lang w:val="en-US"/>
        </w:rPr>
        <w:t xml:space="preserve"> references the RFIDREADER table.</w:t>
      </w:r>
    </w:p>
    <w:p w14:paraId="77C3E899" w14:textId="6CFEF8AB" w:rsidR="00A26F1B" w:rsidRPr="00A26F1B" w:rsidRDefault="00A26F1B" w:rsidP="00A26F1B">
      <w:pPr>
        <w:pStyle w:val="ListParagraph"/>
        <w:numPr>
          <w:ilvl w:val="0"/>
          <w:numId w:val="39"/>
        </w:numPr>
        <w:rPr>
          <w:lang w:val="en-US"/>
        </w:rPr>
      </w:pPr>
      <w:r w:rsidRPr="00A26F1B">
        <w:rPr>
          <w:b/>
          <w:u w:val="single"/>
          <w:lang w:val="en-US"/>
        </w:rPr>
        <w:t>AppointmentId</w:t>
      </w:r>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72" w:name="_Toc474766197"/>
      <w:r>
        <w:rPr>
          <w:lang w:val="en-US"/>
        </w:rPr>
        <w:t>ADDRESS Table</w:t>
      </w:r>
      <w:bookmarkEnd w:id="72"/>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73" w:name="_Toc474766198"/>
      <w:r>
        <w:rPr>
          <w:lang w:val="en-US"/>
        </w:rPr>
        <w:lastRenderedPageBreak/>
        <w:t>UML</w:t>
      </w:r>
      <w:bookmarkEnd w:id="73"/>
    </w:p>
    <w:p w14:paraId="0A123707" w14:textId="7A1CDC01"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model through the use of SCRUM, these documents are dynamic and susceptible to change due to changing functionality requirements.</w:t>
      </w:r>
    </w:p>
    <w:p w14:paraId="7A85E550" w14:textId="5C40C59A" w:rsidR="00D8219F" w:rsidRDefault="00D8219F" w:rsidP="00D8219F">
      <w:pPr>
        <w:pStyle w:val="Heading2"/>
        <w:rPr>
          <w:lang w:val="en-US"/>
        </w:rPr>
      </w:pPr>
      <w:bookmarkStart w:id="74" w:name="_Ref473036257"/>
      <w:bookmarkStart w:id="75" w:name="_Ref473036261"/>
      <w:bookmarkStart w:id="76" w:name="_Ref473036266"/>
      <w:bookmarkStart w:id="77" w:name="_Toc474766199"/>
      <w:r>
        <w:rPr>
          <w:lang w:val="en-US"/>
        </w:rPr>
        <w:t>Use Case Diagram</w:t>
      </w:r>
      <w:bookmarkEnd w:id="74"/>
      <w:bookmarkEnd w:id="75"/>
      <w:bookmarkEnd w:id="76"/>
      <w:bookmarkEnd w:id="77"/>
    </w:p>
    <w:p w14:paraId="4846C2BF" w14:textId="06AF9CB1" w:rsidR="009E6D53" w:rsidRPr="009E6D53" w:rsidRDefault="009E6D53" w:rsidP="009E6D53">
      <w:pPr>
        <w:rPr>
          <w:lang w:val="en-US"/>
        </w:rPr>
      </w:pPr>
      <w:r>
        <w:rPr>
          <w:lang w:val="en-US"/>
        </w:rPr>
        <w:t>The use case diagram represents an overview of the main functionality of t</w:t>
      </w:r>
      <w:r w:rsidR="002C7A13">
        <w:rPr>
          <w:lang w:val="en-US"/>
        </w:rPr>
        <w:t xml:space="preserve">he CheckPoint Attendance System found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r w:rsidRPr="009E6D53">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eastAsia="nb-NO"/>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18349A76" w:rsidR="00A83073" w:rsidRDefault="009E6D53" w:rsidP="009E6D53">
      <w:pPr>
        <w:pStyle w:val="Caption"/>
        <w:jc w:val="center"/>
        <w:rPr>
          <w:lang w:val="en-US"/>
        </w:rPr>
      </w:pPr>
      <w:bookmarkStart w:id="78" w:name="_Ref474513921"/>
      <w:r w:rsidRPr="009E6D53">
        <w:rPr>
          <w:lang w:val="en-US"/>
        </w:rPr>
        <w:t xml:space="preserve">Figure </w:t>
      </w:r>
      <w:r>
        <w:fldChar w:fldCharType="begin"/>
      </w:r>
      <w:r w:rsidRPr="009E6D53">
        <w:rPr>
          <w:lang w:val="en-US"/>
        </w:rPr>
        <w:instrText xml:space="preserve"> STYLEREF 1 \s </w:instrText>
      </w:r>
      <w:r>
        <w:fldChar w:fldCharType="separate"/>
      </w:r>
      <w:r w:rsidRPr="009E6D53">
        <w:rPr>
          <w:noProof/>
          <w:lang w:val="en-US"/>
        </w:rPr>
        <w:t>6</w:t>
      </w:r>
      <w:r>
        <w:fldChar w:fldCharType="end"/>
      </w:r>
      <w:r w:rsidRPr="009E6D53">
        <w:rPr>
          <w:lang w:val="en-US"/>
        </w:rPr>
        <w:noBreakHyphen/>
      </w:r>
      <w:r>
        <w:fldChar w:fldCharType="begin"/>
      </w:r>
      <w:r w:rsidRPr="009E6D53">
        <w:rPr>
          <w:lang w:val="en-US"/>
        </w:rPr>
        <w:instrText xml:space="preserve"> SEQ Figure \* ARABIC \s 1 </w:instrText>
      </w:r>
      <w:r>
        <w:fldChar w:fldCharType="separate"/>
      </w:r>
      <w:r w:rsidRPr="009E6D53">
        <w:rPr>
          <w:noProof/>
          <w:lang w:val="en-US"/>
        </w:rPr>
        <w:t>1</w:t>
      </w:r>
      <w:r>
        <w:fldChar w:fldCharType="end"/>
      </w:r>
      <w:r w:rsidRPr="009E6D53">
        <w:rPr>
          <w:lang w:val="en-US"/>
        </w:rPr>
        <w:t>: Main use case diagram for CheckPoint Attendance System</w:t>
      </w:r>
      <w:bookmarkEnd w:id="78"/>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79" w:name="_Toc474766200"/>
      <w:r>
        <w:rPr>
          <w:lang w:val="en-US"/>
        </w:rPr>
        <w:t>Use Case Documents</w:t>
      </w:r>
      <w:bookmarkEnd w:id="79"/>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80" w:name="_Toc474766201"/>
      <w:r>
        <w:rPr>
          <w:lang w:val="en-US"/>
        </w:rPr>
        <w:t>Register</w:t>
      </w:r>
      <w:bookmarkEnd w:id="80"/>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r w:rsidRPr="00CE3529">
        <w:rPr>
          <w:szCs w:val="24"/>
          <w:lang w:val="en-US"/>
        </w:rPr>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4273B61"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2F49ED">
        <w:rPr>
          <w:szCs w:val="24"/>
          <w:lang w:val="en-US"/>
        </w:rPr>
        <w:t>Everytime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81" w:name="_Toc474766202"/>
      <w:r>
        <w:rPr>
          <w:lang w:val="en-US"/>
        </w:rPr>
        <w:t>Log in</w:t>
      </w:r>
      <w:bookmarkEnd w:id="81"/>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82" w:name="_Toc474766203"/>
      <w:r>
        <w:rPr>
          <w:lang w:val="en-US"/>
        </w:rPr>
        <w:t>Become Attendee</w:t>
      </w:r>
      <w:bookmarkEnd w:id="82"/>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Main success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on the appointment he wishes to request attendance for.</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Appointments details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r w:rsidRPr="00500211">
        <w:rPr>
          <w:szCs w:val="24"/>
          <w:lang w:val="en-US"/>
        </w:rPr>
        <w:t>7.a.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Appointment ends.</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83" w:name="_Toc474766204"/>
      <w:r>
        <w:rPr>
          <w:lang w:val="en-US"/>
        </w:rPr>
        <w:t>Manage Profile</w:t>
      </w:r>
      <w:bookmarkEnd w:id="83"/>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1BAD6E22" w14:textId="77777777" w:rsidR="00C6025F" w:rsidRPr="00FC3CF7" w:rsidRDefault="00C6025F" w:rsidP="00C6025F">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84" w:name="_Toc474766205"/>
      <w:r>
        <w:rPr>
          <w:lang w:val="en-US"/>
        </w:rPr>
        <w:t>Create Appointment</w:t>
      </w:r>
      <w:bookmarkEnd w:id="84"/>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85" w:name="_Toc474766206"/>
      <w:r>
        <w:t>Manage Appointment</w:t>
      </w:r>
      <w:bookmarkEnd w:id="85"/>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86" w:name="_Toc474766207"/>
      <w:r>
        <w:t>Create Course</w:t>
      </w:r>
      <w:bookmarkEnd w:id="86"/>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87" w:name="_Toc474766208"/>
      <w:r>
        <w:t>Manage Course</w:t>
      </w:r>
      <w:bookmarkEnd w:id="87"/>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88" w:name="_Toc474766209"/>
      <w:r>
        <w:rPr>
          <w:lang w:val="en-US"/>
        </w:rPr>
        <w:t>Attend</w:t>
      </w:r>
      <w:r w:rsidR="004D1B71">
        <w:rPr>
          <w:lang w:val="en-US"/>
        </w:rPr>
        <w:t xml:space="preserve"> A</w:t>
      </w:r>
      <w:r>
        <w:rPr>
          <w:lang w:val="en-US"/>
        </w:rPr>
        <w:t>ppointment</w:t>
      </w:r>
      <w:bookmarkEnd w:id="88"/>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t>Miscellaneous:</w:t>
      </w:r>
    </w:p>
    <w:p w14:paraId="21AB308D" w14:textId="2ED2D476" w:rsidR="00442A73" w:rsidRDefault="001C0473" w:rsidP="001C0473">
      <w:pPr>
        <w:pStyle w:val="Heading3"/>
        <w:rPr>
          <w:lang w:val="en-US"/>
        </w:rPr>
      </w:pPr>
      <w:bookmarkStart w:id="89" w:name="_Toc474766210"/>
      <w:r>
        <w:rPr>
          <w:lang w:val="en-US"/>
        </w:rPr>
        <w:t>Create Report</w:t>
      </w:r>
      <w:bookmarkEnd w:id="89"/>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77777777"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Everytime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90" w:name="_Toc474766211"/>
      <w:r>
        <w:rPr>
          <w:lang w:val="en-US"/>
        </w:rPr>
        <w:t>Sequence Diagrams</w:t>
      </w:r>
      <w:bookmarkEnd w:id="90"/>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91" w:name="_Toc474766212"/>
      <w:r>
        <w:rPr>
          <w:lang w:val="en-US"/>
        </w:rPr>
        <w:lastRenderedPageBreak/>
        <w:t>User Registration</w:t>
      </w:r>
      <w:bookmarkEnd w:id="91"/>
    </w:p>
    <w:p w14:paraId="5AAB6F61" w14:textId="1ABFE6B8" w:rsidR="006B071B" w:rsidRPr="006B071B" w:rsidRDefault="006B071B" w:rsidP="006B071B">
      <w:pPr>
        <w:ind w:left="-1560"/>
        <w:jc w:val="center"/>
        <w:rPr>
          <w:lang w:val="en-US"/>
        </w:rPr>
      </w:pPr>
      <w:r>
        <w:rPr>
          <w:noProof/>
          <w:lang w:eastAsia="nb-NO"/>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92" w:name="_Toc474766213"/>
      <w:r>
        <w:rPr>
          <w:lang w:val="en-US"/>
        </w:rPr>
        <w:lastRenderedPageBreak/>
        <w:t>Host Registration</w:t>
      </w:r>
      <w:bookmarkEnd w:id="92"/>
    </w:p>
    <w:p w14:paraId="3CF77A0C" w14:textId="3493F7E6" w:rsidR="006B071B" w:rsidRPr="006B071B" w:rsidRDefault="006B071B" w:rsidP="00670261">
      <w:pPr>
        <w:ind w:left="-1418"/>
        <w:jc w:val="center"/>
        <w:rPr>
          <w:lang w:val="en-US"/>
        </w:rPr>
      </w:pPr>
      <w:r>
        <w:rPr>
          <w:noProof/>
          <w:lang w:eastAsia="nb-NO"/>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93" w:name="_Toc474766214"/>
      <w:r>
        <w:rPr>
          <w:lang w:val="en-US"/>
        </w:rPr>
        <w:lastRenderedPageBreak/>
        <w:t>User Login</w:t>
      </w:r>
      <w:bookmarkEnd w:id="93"/>
    </w:p>
    <w:p w14:paraId="0DFCADEE" w14:textId="60C168A6" w:rsidR="00670261" w:rsidRPr="00670261" w:rsidRDefault="00670261" w:rsidP="00670261">
      <w:pPr>
        <w:jc w:val="center"/>
        <w:rPr>
          <w:lang w:val="en-US"/>
        </w:rPr>
      </w:pPr>
      <w:r>
        <w:rPr>
          <w:noProof/>
          <w:lang w:eastAsia="nb-NO"/>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94" w:name="_Toc474766215"/>
      <w:r>
        <w:rPr>
          <w:lang w:val="en-US"/>
        </w:rPr>
        <w:lastRenderedPageBreak/>
        <w:t>Host Login</w:t>
      </w:r>
      <w:bookmarkEnd w:id="94"/>
    </w:p>
    <w:p w14:paraId="22BC4889" w14:textId="1A3DEAC8" w:rsidR="00670261" w:rsidRPr="00670261" w:rsidRDefault="00670261" w:rsidP="00670261">
      <w:pPr>
        <w:jc w:val="center"/>
        <w:rPr>
          <w:lang w:val="en-US"/>
        </w:rPr>
      </w:pPr>
      <w:r>
        <w:rPr>
          <w:noProof/>
          <w:lang w:eastAsia="nb-NO"/>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95" w:name="_Toc474766216"/>
      <w:r>
        <w:rPr>
          <w:lang w:val="en-US"/>
        </w:rPr>
        <w:lastRenderedPageBreak/>
        <w:t>User Update Profile</w:t>
      </w:r>
      <w:bookmarkEnd w:id="95"/>
    </w:p>
    <w:p w14:paraId="57D068D5" w14:textId="3C96DA05" w:rsidR="00670261" w:rsidRPr="00670261" w:rsidRDefault="00D14FE6" w:rsidP="00670261">
      <w:pPr>
        <w:jc w:val="center"/>
        <w:rPr>
          <w:lang w:val="en-US"/>
        </w:rPr>
      </w:pPr>
      <w:r>
        <w:rPr>
          <w:noProof/>
          <w:lang w:eastAsia="nb-NO"/>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96" w:name="_Toc474766217"/>
      <w:r>
        <w:rPr>
          <w:lang w:val="en-US"/>
        </w:rPr>
        <w:lastRenderedPageBreak/>
        <w:t>Host Update Profile</w:t>
      </w:r>
      <w:bookmarkEnd w:id="96"/>
    </w:p>
    <w:p w14:paraId="525D83A4" w14:textId="7F72DCAF" w:rsidR="00670261" w:rsidRPr="00670261" w:rsidRDefault="002E4543" w:rsidP="00670261">
      <w:pPr>
        <w:jc w:val="center"/>
        <w:rPr>
          <w:lang w:val="en-US"/>
        </w:rPr>
      </w:pPr>
      <w:r>
        <w:rPr>
          <w:noProof/>
          <w:lang w:eastAsia="nb-NO"/>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97" w:name="_Toc474766218"/>
      <w:bookmarkEnd w:id="97"/>
    </w:p>
    <w:p w14:paraId="41CD9635" w14:textId="77777777" w:rsidR="00670261" w:rsidRDefault="00670261" w:rsidP="00C20DC5">
      <w:pPr>
        <w:pStyle w:val="Heading2"/>
        <w:rPr>
          <w:lang w:val="en-US"/>
        </w:rPr>
      </w:pPr>
      <w:bookmarkStart w:id="98" w:name="_Toc474766219"/>
      <w:bookmarkEnd w:id="98"/>
    </w:p>
    <w:p w14:paraId="26342D3E" w14:textId="364FABFE" w:rsidR="00C20DC5" w:rsidRPr="00C20DC5" w:rsidRDefault="00D8219F" w:rsidP="00C20DC5">
      <w:pPr>
        <w:pStyle w:val="Heading2"/>
        <w:rPr>
          <w:lang w:val="en-US"/>
        </w:rPr>
      </w:pPr>
      <w:bookmarkStart w:id="99" w:name="_Toc474766220"/>
      <w:r>
        <w:rPr>
          <w:lang w:val="en-US"/>
        </w:rPr>
        <w:t>Class Diagram</w:t>
      </w:r>
      <w:r w:rsidR="005D7AF1">
        <w:rPr>
          <w:lang w:val="en-US"/>
        </w:rPr>
        <w:t xml:space="preserve"> and Structure Maps</w:t>
      </w:r>
      <w:bookmarkEnd w:id="99"/>
    </w:p>
    <w:sectPr w:rsidR="00C20DC5" w:rsidRPr="00C20DC5" w:rsidSect="002E1FF7">
      <w:headerReference w:type="first" r:id="rId46"/>
      <w:footerReference w:type="first" r:id="rId47"/>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37B9C" w14:textId="77777777" w:rsidR="009E31EF" w:rsidRDefault="009E31EF">
      <w:r>
        <w:separator/>
      </w:r>
    </w:p>
  </w:endnote>
  <w:endnote w:type="continuationSeparator" w:id="0">
    <w:p w14:paraId="1F331F65" w14:textId="77777777" w:rsidR="009E31EF" w:rsidRDefault="009E3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251B9" w14:textId="69F99A26" w:rsidR="001636A0" w:rsidRDefault="001636A0">
    <w:pPr>
      <w:pStyle w:val="Footer"/>
    </w:pPr>
    <w:r>
      <w:t>CheckPoint Attendance System</w:t>
    </w:r>
    <w:r>
      <w:tab/>
    </w:r>
    <w:r>
      <w:tab/>
    </w:r>
    <w:r>
      <w:fldChar w:fldCharType="begin"/>
    </w:r>
    <w:r>
      <w:instrText xml:space="preserve"> PAGE  \* Arabic  \* MERGEFORMAT </w:instrText>
    </w:r>
    <w:r>
      <w:fldChar w:fldCharType="separate"/>
    </w:r>
    <w:r w:rsidR="00223FE2">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E89D" w14:textId="48BD8E0F" w:rsidR="001636A0" w:rsidRDefault="001636A0"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A6765" w14:textId="3682B258" w:rsidR="001636A0" w:rsidRDefault="001636A0"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1A2670">
      <w:rPr>
        <w:noProof/>
      </w:rPr>
      <w:t>2</w:t>
    </w:r>
    <w:r>
      <w:fldChar w:fldCharType="end"/>
    </w:r>
  </w:p>
  <w:p w14:paraId="729763D5" w14:textId="77777777" w:rsidR="001636A0" w:rsidRDefault="001636A0"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AF7437" w14:textId="77777777" w:rsidR="009E31EF" w:rsidRDefault="009E31EF">
      <w:r>
        <w:separator/>
      </w:r>
    </w:p>
  </w:footnote>
  <w:footnote w:type="continuationSeparator" w:id="0">
    <w:p w14:paraId="16B0E16D" w14:textId="77777777" w:rsidR="009E31EF" w:rsidRDefault="009E31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A1EFB" w14:textId="066DD54E" w:rsidR="001636A0" w:rsidRPr="00471D67" w:rsidRDefault="001636A0">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223FE2">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05D9" w14:textId="5F2AA630" w:rsidR="001636A0" w:rsidRDefault="001636A0">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D6D4" w14:textId="13053AE5" w:rsidR="001636A0" w:rsidRDefault="001636A0">
    <w:pPr>
      <w:pStyle w:val="Header"/>
    </w:pPr>
    <w:r>
      <w:rPr>
        <w:lang w:val="en-US"/>
      </w:rPr>
      <w:t>System Requirements and Design</w:t>
    </w:r>
    <w:r>
      <w:tab/>
    </w:r>
    <w:r>
      <w:tab/>
    </w:r>
    <w:fldSimple w:instr=" STYLEREF  &quot;Unummerert overskrift&quot;  \* MERGEFORMAT ">
      <w:r w:rsidR="001A2670">
        <w:rPr>
          <w:noProof/>
        </w:rPr>
        <w:t>Preface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2"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3"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7"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3"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9"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2"/>
  </w:num>
  <w:num w:numId="2">
    <w:abstractNumId w:val="34"/>
  </w:num>
  <w:num w:numId="3">
    <w:abstractNumId w:val="20"/>
  </w:num>
  <w:num w:numId="4">
    <w:abstractNumId w:val="37"/>
  </w:num>
  <w:num w:numId="5">
    <w:abstractNumId w:val="39"/>
  </w:num>
  <w:num w:numId="6">
    <w:abstractNumId w:val="33"/>
  </w:num>
  <w:num w:numId="7">
    <w:abstractNumId w:val="2"/>
  </w:num>
  <w:num w:numId="8">
    <w:abstractNumId w:val="0"/>
  </w:num>
  <w:num w:numId="9">
    <w:abstractNumId w:val="7"/>
  </w:num>
  <w:num w:numId="10">
    <w:abstractNumId w:val="23"/>
  </w:num>
  <w:num w:numId="11">
    <w:abstractNumId w:val="10"/>
  </w:num>
  <w:num w:numId="12">
    <w:abstractNumId w:val="19"/>
  </w:num>
  <w:num w:numId="13">
    <w:abstractNumId w:val="9"/>
  </w:num>
  <w:num w:numId="14">
    <w:abstractNumId w:val="13"/>
  </w:num>
  <w:num w:numId="15">
    <w:abstractNumId w:val="5"/>
  </w:num>
  <w:num w:numId="16">
    <w:abstractNumId w:val="36"/>
  </w:num>
  <w:num w:numId="17">
    <w:abstractNumId w:val="38"/>
  </w:num>
  <w:num w:numId="18">
    <w:abstractNumId w:val="1"/>
  </w:num>
  <w:num w:numId="19">
    <w:abstractNumId w:val="6"/>
  </w:num>
  <w:num w:numId="20">
    <w:abstractNumId w:val="41"/>
  </w:num>
  <w:num w:numId="21">
    <w:abstractNumId w:val="18"/>
  </w:num>
  <w:num w:numId="22">
    <w:abstractNumId w:val="11"/>
  </w:num>
  <w:num w:numId="23">
    <w:abstractNumId w:val="16"/>
  </w:num>
  <w:num w:numId="24">
    <w:abstractNumId w:val="25"/>
  </w:num>
  <w:num w:numId="25">
    <w:abstractNumId w:val="26"/>
  </w:num>
  <w:num w:numId="26">
    <w:abstractNumId w:val="40"/>
  </w:num>
  <w:num w:numId="27">
    <w:abstractNumId w:val="27"/>
  </w:num>
  <w:num w:numId="28">
    <w:abstractNumId w:val="21"/>
  </w:num>
  <w:num w:numId="29">
    <w:abstractNumId w:val="29"/>
  </w:num>
  <w:num w:numId="30">
    <w:abstractNumId w:val="31"/>
  </w:num>
  <w:num w:numId="31">
    <w:abstractNumId w:val="24"/>
  </w:num>
  <w:num w:numId="32">
    <w:abstractNumId w:val="17"/>
  </w:num>
  <w:num w:numId="33">
    <w:abstractNumId w:val="8"/>
  </w:num>
  <w:num w:numId="34">
    <w:abstractNumId w:val="32"/>
  </w:num>
  <w:num w:numId="35">
    <w:abstractNumId w:val="15"/>
  </w:num>
  <w:num w:numId="36">
    <w:abstractNumId w:val="3"/>
  </w:num>
  <w:num w:numId="37">
    <w:abstractNumId w:val="14"/>
  </w:num>
  <w:num w:numId="38">
    <w:abstractNumId w:val="12"/>
  </w:num>
  <w:num w:numId="39">
    <w:abstractNumId w:val="28"/>
  </w:num>
  <w:num w:numId="40">
    <w:abstractNumId w:val="30"/>
  </w:num>
  <w:num w:numId="41">
    <w:abstractNumId w:val="4"/>
  </w:num>
  <w:num w:numId="42">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pNaAMxVvhAsAAAA"/>
  </w:docVars>
  <w:rsids>
    <w:rsidRoot w:val="004D04E5"/>
    <w:rsid w:val="000025DD"/>
    <w:rsid w:val="00002D61"/>
    <w:rsid w:val="000122CD"/>
    <w:rsid w:val="00012F93"/>
    <w:rsid w:val="00013146"/>
    <w:rsid w:val="0001363A"/>
    <w:rsid w:val="00014760"/>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22B4"/>
    <w:rsid w:val="000D7F0F"/>
    <w:rsid w:val="000E0BA7"/>
    <w:rsid w:val="000E43CA"/>
    <w:rsid w:val="000E7B69"/>
    <w:rsid w:val="000F34DF"/>
    <w:rsid w:val="000F3CAD"/>
    <w:rsid w:val="000F6E3A"/>
    <w:rsid w:val="000F778E"/>
    <w:rsid w:val="0010094A"/>
    <w:rsid w:val="00101078"/>
    <w:rsid w:val="0010295C"/>
    <w:rsid w:val="00103395"/>
    <w:rsid w:val="0011357B"/>
    <w:rsid w:val="001145A8"/>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4FE8"/>
    <w:rsid w:val="001914C4"/>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5927"/>
    <w:rsid w:val="0057650D"/>
    <w:rsid w:val="0057723A"/>
    <w:rsid w:val="005809BC"/>
    <w:rsid w:val="005820EC"/>
    <w:rsid w:val="005945B7"/>
    <w:rsid w:val="005A61BE"/>
    <w:rsid w:val="005B1C15"/>
    <w:rsid w:val="005C7B7B"/>
    <w:rsid w:val="005D22D0"/>
    <w:rsid w:val="005D2746"/>
    <w:rsid w:val="005D3627"/>
    <w:rsid w:val="005D3E4C"/>
    <w:rsid w:val="005D555C"/>
    <w:rsid w:val="005D7AF1"/>
    <w:rsid w:val="005D7ED4"/>
    <w:rsid w:val="005E1022"/>
    <w:rsid w:val="005E1A22"/>
    <w:rsid w:val="005E478E"/>
    <w:rsid w:val="005E564D"/>
    <w:rsid w:val="005E69AC"/>
    <w:rsid w:val="005E7088"/>
    <w:rsid w:val="00600685"/>
    <w:rsid w:val="0060181D"/>
    <w:rsid w:val="0060224E"/>
    <w:rsid w:val="0060423A"/>
    <w:rsid w:val="0060486C"/>
    <w:rsid w:val="00625EED"/>
    <w:rsid w:val="006317DD"/>
    <w:rsid w:val="00633773"/>
    <w:rsid w:val="006364B9"/>
    <w:rsid w:val="006418CD"/>
    <w:rsid w:val="00643CB1"/>
    <w:rsid w:val="00645D8D"/>
    <w:rsid w:val="006466EB"/>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F2232"/>
    <w:rsid w:val="006F36D0"/>
    <w:rsid w:val="006F754E"/>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8063D"/>
    <w:rsid w:val="00780713"/>
    <w:rsid w:val="00780FE3"/>
    <w:rsid w:val="007964CA"/>
    <w:rsid w:val="007A6C07"/>
    <w:rsid w:val="007B0FCA"/>
    <w:rsid w:val="007C169C"/>
    <w:rsid w:val="007C4BF0"/>
    <w:rsid w:val="007E4DE3"/>
    <w:rsid w:val="007E4FAB"/>
    <w:rsid w:val="007E50B9"/>
    <w:rsid w:val="007E7D27"/>
    <w:rsid w:val="007E7FB2"/>
    <w:rsid w:val="007F04B8"/>
    <w:rsid w:val="007F502A"/>
    <w:rsid w:val="007F50D3"/>
    <w:rsid w:val="008066C8"/>
    <w:rsid w:val="0080791F"/>
    <w:rsid w:val="0081226D"/>
    <w:rsid w:val="00817739"/>
    <w:rsid w:val="008217CA"/>
    <w:rsid w:val="00823BBD"/>
    <w:rsid w:val="0082713A"/>
    <w:rsid w:val="00844289"/>
    <w:rsid w:val="0085072D"/>
    <w:rsid w:val="008513A9"/>
    <w:rsid w:val="008523A2"/>
    <w:rsid w:val="00860575"/>
    <w:rsid w:val="00872097"/>
    <w:rsid w:val="008839FE"/>
    <w:rsid w:val="00885D73"/>
    <w:rsid w:val="00891C79"/>
    <w:rsid w:val="00897E2A"/>
    <w:rsid w:val="008A4928"/>
    <w:rsid w:val="008A4D53"/>
    <w:rsid w:val="008B0625"/>
    <w:rsid w:val="008B6F4B"/>
    <w:rsid w:val="008C0E55"/>
    <w:rsid w:val="008C2343"/>
    <w:rsid w:val="008C4D7E"/>
    <w:rsid w:val="008C60BA"/>
    <w:rsid w:val="008C60ED"/>
    <w:rsid w:val="008C6BD3"/>
    <w:rsid w:val="008D1826"/>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7A23"/>
    <w:rsid w:val="00927CD8"/>
    <w:rsid w:val="00933735"/>
    <w:rsid w:val="0094211C"/>
    <w:rsid w:val="0095127B"/>
    <w:rsid w:val="00954D10"/>
    <w:rsid w:val="00954F7C"/>
    <w:rsid w:val="00956991"/>
    <w:rsid w:val="00957218"/>
    <w:rsid w:val="00957919"/>
    <w:rsid w:val="00960271"/>
    <w:rsid w:val="00973747"/>
    <w:rsid w:val="009763A1"/>
    <w:rsid w:val="00982BE3"/>
    <w:rsid w:val="00987DC3"/>
    <w:rsid w:val="00991C67"/>
    <w:rsid w:val="0099238E"/>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4EAA"/>
    <w:rsid w:val="00A36149"/>
    <w:rsid w:val="00A443B7"/>
    <w:rsid w:val="00A46B2E"/>
    <w:rsid w:val="00A52F68"/>
    <w:rsid w:val="00A5375A"/>
    <w:rsid w:val="00A568A5"/>
    <w:rsid w:val="00A60245"/>
    <w:rsid w:val="00A624A4"/>
    <w:rsid w:val="00A63786"/>
    <w:rsid w:val="00A64AF7"/>
    <w:rsid w:val="00A65017"/>
    <w:rsid w:val="00A7439A"/>
    <w:rsid w:val="00A761CD"/>
    <w:rsid w:val="00A7717F"/>
    <w:rsid w:val="00A77581"/>
    <w:rsid w:val="00A80C1A"/>
    <w:rsid w:val="00A83073"/>
    <w:rsid w:val="00A83D6D"/>
    <w:rsid w:val="00A9183A"/>
    <w:rsid w:val="00A93507"/>
    <w:rsid w:val="00AA1F94"/>
    <w:rsid w:val="00AA2B8D"/>
    <w:rsid w:val="00AA62C5"/>
    <w:rsid w:val="00AA718F"/>
    <w:rsid w:val="00AA742B"/>
    <w:rsid w:val="00AB0155"/>
    <w:rsid w:val="00AB1280"/>
    <w:rsid w:val="00AB3C5D"/>
    <w:rsid w:val="00AB6996"/>
    <w:rsid w:val="00AB7968"/>
    <w:rsid w:val="00AC0CDE"/>
    <w:rsid w:val="00AC134E"/>
    <w:rsid w:val="00AC1844"/>
    <w:rsid w:val="00AC25E4"/>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EFC"/>
    <w:rsid w:val="00C17483"/>
    <w:rsid w:val="00C1781A"/>
    <w:rsid w:val="00C20DC5"/>
    <w:rsid w:val="00C228FD"/>
    <w:rsid w:val="00C22AF6"/>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30E71"/>
    <w:rsid w:val="00D325A1"/>
    <w:rsid w:val="00D33F19"/>
    <w:rsid w:val="00D34654"/>
    <w:rsid w:val="00D34B5E"/>
    <w:rsid w:val="00D4436B"/>
    <w:rsid w:val="00D46AFD"/>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7C81"/>
    <w:rsid w:val="00DB03FB"/>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6CD"/>
    <w:rsid w:val="00E42C04"/>
    <w:rsid w:val="00E42F89"/>
    <w:rsid w:val="00E45DE7"/>
    <w:rsid w:val="00E46FCE"/>
    <w:rsid w:val="00E54EA7"/>
    <w:rsid w:val="00E564B2"/>
    <w:rsid w:val="00E60466"/>
    <w:rsid w:val="00E6530C"/>
    <w:rsid w:val="00E735A2"/>
    <w:rsid w:val="00E74B25"/>
    <w:rsid w:val="00E86237"/>
    <w:rsid w:val="00E868D9"/>
    <w:rsid w:val="00E9075C"/>
    <w:rsid w:val="00E909A5"/>
    <w:rsid w:val="00E911B9"/>
    <w:rsid w:val="00E912CA"/>
    <w:rsid w:val="00E962B3"/>
    <w:rsid w:val="00EB0905"/>
    <w:rsid w:val="00EC0B99"/>
    <w:rsid w:val="00EC16A6"/>
    <w:rsid w:val="00EC1DD1"/>
    <w:rsid w:val="00EC2956"/>
    <w:rsid w:val="00EC2F77"/>
    <w:rsid w:val="00EC4280"/>
    <w:rsid w:val="00EC5809"/>
    <w:rsid w:val="00EC704B"/>
    <w:rsid w:val="00ED507A"/>
    <w:rsid w:val="00EE1098"/>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854A4"/>
    <w:rsid w:val="00F85D40"/>
    <w:rsid w:val="00F9051D"/>
    <w:rsid w:val="00F92264"/>
    <w:rsid w:val="00F92BA3"/>
    <w:rsid w:val="00F92DF8"/>
    <w:rsid w:val="00F96D39"/>
    <w:rsid w:val="00FA2150"/>
    <w:rsid w:val="00FA3377"/>
    <w:rsid w:val="00FA58C6"/>
    <w:rsid w:val="00FA7E98"/>
    <w:rsid w:val="00FB1003"/>
    <w:rsid w:val="00FB76B5"/>
    <w:rsid w:val="00FB7EAE"/>
    <w:rsid w:val="00FC3D01"/>
    <w:rsid w:val="00FC41D9"/>
    <w:rsid w:val="00FC69A1"/>
    <w:rsid w:val="00FD1F3F"/>
    <w:rsid w:val="00FD2147"/>
    <w:rsid w:val="00FE4FFE"/>
    <w:rsid w:val="00FE677C"/>
    <w:rsid w:val="00FE6E54"/>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www.myattendancetracker.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package" Target="embeddings/Microsoft_Visio_Drawing111.vsdx"/><Relationship Id="rId42" Type="http://schemas.openxmlformats.org/officeDocument/2006/relationships/image" Target="media/image27.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22.vsdx"/><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D3C2F-AECB-4883-938F-1BC610CD1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5710</TotalTime>
  <Pages>1</Pages>
  <Words>7712</Words>
  <Characters>40876</Characters>
  <Application>Microsoft Office Word</Application>
  <DocSecurity>0</DocSecurity>
  <Lines>340</Lines>
  <Paragraphs>96</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48492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Morten Liknes</cp:lastModifiedBy>
  <cp:revision>390</cp:revision>
  <cp:lastPrinted>2017-02-10T16:20:00Z</cp:lastPrinted>
  <dcterms:created xsi:type="dcterms:W3CDTF">2017-01-17T11:15:00Z</dcterms:created>
  <dcterms:modified xsi:type="dcterms:W3CDTF">2017-02-14T14:00:00Z</dcterms:modified>
</cp:coreProperties>
</file>